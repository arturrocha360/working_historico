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212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"/>
        <w:gridCol w:w="1968"/>
        <w:gridCol w:w="136"/>
        <w:gridCol w:w="1557"/>
        <w:gridCol w:w="1069"/>
        <w:gridCol w:w="436"/>
        <w:gridCol w:w="1059"/>
        <w:gridCol w:w="391"/>
        <w:gridCol w:w="1300"/>
        <w:gridCol w:w="2256"/>
      </w:tblGrid>
      <w:tr w:rsidR="00AA3A4B" w14:paraId="00A58CC5" w14:textId="77777777" w:rsidTr="00B05A6D">
        <w:trPr>
          <w:trHeight w:hRule="exact" w:val="1077"/>
          <w:jc w:val="center"/>
        </w:trPr>
        <w:tc>
          <w:tcPr>
            <w:tcW w:w="2149" w:type="dxa"/>
            <w:gridSpan w:val="3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bookmarkStart w:id="0" w:name="_Toc132792167"/>
          <w:bookmarkEnd w:id="0"/>
          <w:p w14:paraId="546B5BC2" w14:textId="5C764FAC" w:rsidR="00AA3A4B" w:rsidRDefault="00150D00">
            <w:pPr>
              <w:pStyle w:val="Cabealho"/>
              <w:spacing w:before="60"/>
            </w:pPr>
            <w:r>
              <w:object w:dxaOrig="4320" w:dyaOrig="1398" w14:anchorId="0FD504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9.4pt;height:30.1pt" o:ole="">
                  <v:imagedata r:id="rId11" o:title=""/>
                </v:shape>
                <o:OLEObject Type="Embed" ProgID="PBrush" ShapeID="_x0000_i1025" DrawAspect="Content" ObjectID="_1777186798" r:id="rId12"/>
              </w:object>
            </w:r>
          </w:p>
        </w:tc>
        <w:tc>
          <w:tcPr>
            <w:tcW w:w="4524" w:type="dxa"/>
            <w:gridSpan w:val="5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AC16BE" w14:textId="0B1C8BBC" w:rsidR="00AA3A4B" w:rsidRDefault="0056584C">
            <w:pPr>
              <w:pStyle w:val="Cabealho"/>
              <w:spacing w:before="60"/>
              <w:jc w:val="center"/>
            </w:pPr>
            <w:bookmarkStart w:id="1" w:name="_Toc132792168"/>
            <w:r>
              <w:rPr>
                <w:rFonts w:ascii="Arial" w:hAnsi="Arial" w:cs="Arial"/>
                <w:b/>
                <w:sz w:val="24"/>
                <w:szCs w:val="24"/>
              </w:rPr>
              <w:t>MD – MEMORIAL DESCRITIVO</w:t>
            </w:r>
            <w:bookmarkEnd w:id="1"/>
          </w:p>
        </w:tc>
        <w:tc>
          <w:tcPr>
            <w:tcW w:w="3539" w:type="dxa"/>
            <w:gridSpan w:val="2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tbl>
            <w:tblPr>
              <w:tblW w:w="3368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842"/>
              <w:gridCol w:w="197"/>
              <w:gridCol w:w="645"/>
              <w:gridCol w:w="283"/>
              <w:gridCol w:w="236"/>
              <w:gridCol w:w="323"/>
              <w:gridCol w:w="606"/>
              <w:gridCol w:w="236"/>
            </w:tblGrid>
            <w:tr w:rsidR="00AA3A4B" w14:paraId="31821075" w14:textId="77777777">
              <w:tc>
                <w:tcPr>
                  <w:tcW w:w="3368" w:type="dxa"/>
                  <w:gridSpan w:val="8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F134C4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tempo de guarda e destinação do documento</w:t>
                  </w:r>
                </w:p>
              </w:tc>
            </w:tr>
            <w:tr w:rsidR="00AA3A4B" w14:paraId="4E39B45F" w14:textId="77777777">
              <w:tc>
                <w:tcPr>
                  <w:tcW w:w="103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BE1665" w14:textId="77777777" w:rsidR="00AA3A4B" w:rsidRDefault="005A25E2">
                  <w:proofErr w:type="spellStart"/>
                  <w:r>
                    <w:rPr>
                      <w:smallCaps/>
                      <w:sz w:val="14"/>
                      <w:szCs w:val="14"/>
                    </w:rPr>
                    <w:t>ttd</w:t>
                  </w:r>
                  <w:proofErr w:type="spellEnd"/>
                </w:p>
              </w:tc>
              <w:tc>
                <w:tcPr>
                  <w:tcW w:w="92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86DFBE1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meio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E64C2C0" w14:textId="77777777" w:rsidR="00AA3A4B" w:rsidRDefault="00AA3A4B"/>
              </w:tc>
              <w:tc>
                <w:tcPr>
                  <w:tcW w:w="92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3A901BB0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fim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58303E8" w14:textId="77777777" w:rsidR="00AA3A4B" w:rsidRDefault="00AA3A4B"/>
              </w:tc>
            </w:tr>
            <w:tr w:rsidR="00AA3A4B" w14:paraId="30EA66BB" w14:textId="77777777">
              <w:tc>
                <w:tcPr>
                  <w:tcW w:w="103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6C9793B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destinação</w:t>
                  </w:r>
                </w:p>
              </w:tc>
              <w:tc>
                <w:tcPr>
                  <w:tcW w:w="92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57" w:type="dxa"/>
                    <w:bottom w:w="0" w:type="dxa"/>
                    <w:right w:w="57" w:type="dxa"/>
                  </w:tcMar>
                  <w:vAlign w:val="center"/>
                </w:tcPr>
                <w:p w14:paraId="4A3C824F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guarda permanente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E5FDB2E" w14:textId="77777777" w:rsidR="00AA3A4B" w:rsidRDefault="00AA3A4B"/>
              </w:tc>
              <w:tc>
                <w:tcPr>
                  <w:tcW w:w="92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57" w:type="dxa"/>
                    <w:bottom w:w="0" w:type="dxa"/>
                    <w:right w:w="57" w:type="dxa"/>
                  </w:tcMar>
                  <w:vAlign w:val="center"/>
                </w:tcPr>
                <w:p w14:paraId="0E683C52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expurgo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FDEC9A4" w14:textId="77777777" w:rsidR="00AA3A4B" w:rsidRDefault="00AA3A4B"/>
              </w:tc>
            </w:tr>
            <w:tr w:rsidR="00AA3A4B" w14:paraId="43D5300F" w14:textId="77777777">
              <w:tc>
                <w:tcPr>
                  <w:tcW w:w="1684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B73D8B8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unidade de posse</w:t>
                  </w:r>
                </w:p>
              </w:tc>
              <w:tc>
                <w:tcPr>
                  <w:tcW w:w="1684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64DDAF2" w14:textId="77777777" w:rsidR="00AA3A4B" w:rsidRDefault="005A25E2">
                  <w:proofErr w:type="spellStart"/>
                  <w:r>
                    <w:rPr>
                      <w:smallCaps/>
                      <w:sz w:val="14"/>
                      <w:szCs w:val="14"/>
                    </w:rPr>
                    <w:t>cedoc</w:t>
                  </w:r>
                  <w:proofErr w:type="spellEnd"/>
                </w:p>
              </w:tc>
            </w:tr>
            <w:tr w:rsidR="00AA3A4B" w14:paraId="659DF941" w14:textId="77777777" w:rsidTr="00CE58E8">
              <w:tc>
                <w:tcPr>
                  <w:tcW w:w="8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A1877D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</w:p>
              </w:tc>
              <w:tc>
                <w:tcPr>
                  <w:tcW w:w="84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D7B0A9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anos</w:t>
                  </w:r>
                </w:p>
              </w:tc>
              <w:tc>
                <w:tcPr>
                  <w:tcW w:w="842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A10C9A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</w:p>
              </w:tc>
              <w:tc>
                <w:tcPr>
                  <w:tcW w:w="84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6D352E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anos</w:t>
                  </w:r>
                </w:p>
              </w:tc>
            </w:tr>
          </w:tbl>
          <w:p w14:paraId="787020C1" w14:textId="77777777" w:rsidR="00AA3A4B" w:rsidRDefault="00AA3A4B">
            <w:pPr>
              <w:pStyle w:val="Cabealho"/>
              <w:spacing w:before="60"/>
              <w:jc w:val="center"/>
              <w:rPr>
                <w:rFonts w:ascii="Arial" w:hAnsi="Arial"/>
                <w:b/>
                <w:sz w:val="24"/>
                <w:szCs w:val="24"/>
              </w:rPr>
            </w:pPr>
          </w:p>
        </w:tc>
      </w:tr>
      <w:tr w:rsidR="00AA3A4B" w14:paraId="1AD40A13" w14:textId="77777777" w:rsidTr="00B05A6D">
        <w:trPr>
          <w:cantSplit/>
          <w:trHeight w:val="907"/>
          <w:jc w:val="center"/>
        </w:trPr>
        <w:tc>
          <w:tcPr>
            <w:tcW w:w="40" w:type="dxa"/>
          </w:tcPr>
          <w:p w14:paraId="6A161065" w14:textId="77777777" w:rsidR="00AA3A4B" w:rsidRDefault="00AA3A4B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7910" w:type="dxa"/>
            <w:gridSpan w:val="8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47A7B79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TÍTULO</w:t>
            </w:r>
          </w:p>
          <w:p w14:paraId="4D4A8DAA" w14:textId="77777777" w:rsidR="008E6FCF" w:rsidRDefault="006B156F" w:rsidP="008E6FCF">
            <w:pPr>
              <w:tabs>
                <w:tab w:val="left" w:pos="6155"/>
              </w:tabs>
              <w:spacing w:before="60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z w:val="18"/>
                <w:szCs w:val="18"/>
              </w:rPr>
              <w:t>PLANO DE INTEGRAÇÃO</w:t>
            </w:r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bookmarkStart w:id="2" w:name="_Hlk132362911"/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– </w:t>
            </w:r>
            <w:r>
              <w:rPr>
                <w:rFonts w:ascii="Arial" w:hAnsi="Arial"/>
                <w:b/>
                <w:sz w:val="18"/>
                <w:szCs w:val="18"/>
              </w:rPr>
              <w:t xml:space="preserve">ESTAÇÃO </w:t>
            </w:r>
            <w:bookmarkEnd w:id="2"/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  <w:p w14:paraId="23DB97C1" w14:textId="40299B5C" w:rsidR="00AA3A4B" w:rsidRDefault="00AA3A4B">
            <w:pPr>
              <w:tabs>
                <w:tab w:val="left" w:pos="6155"/>
              </w:tabs>
              <w:spacing w:before="60"/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B3A9664" w14:textId="77777777" w:rsidR="00BE1450" w:rsidRDefault="00BE1450" w:rsidP="00BE145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B3723"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0" locked="0" layoutInCell="1" allowOverlap="1" wp14:anchorId="084076E6" wp14:editId="2C1E1372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57785</wp:posOffset>
                  </wp:positionV>
                  <wp:extent cx="847725" cy="476250"/>
                  <wp:effectExtent l="0" t="0" r="9525" b="0"/>
                  <wp:wrapSquare wrapText="bothSides"/>
                  <wp:docPr id="1414" name="Imagem 3" descr="logo_automin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BDA52AA-7156-E798-B8A6-BA4202537A8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Imagem 3" descr="logo_automind">
                            <a:extLst>
                              <a:ext uri="{FF2B5EF4-FFF2-40B4-BE49-F238E27FC236}">
                                <a16:creationId xmlns:a16="http://schemas.microsoft.com/office/drawing/2014/main" id="{9BDA52AA-7156-E798-B8A6-BA4202537A8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CB3723">
              <w:rPr>
                <w:rFonts w:ascii="Arial" w:hAnsi="Arial" w:cs="Arial"/>
                <w:b/>
                <w:bCs/>
                <w:sz w:val="16"/>
                <w:szCs w:val="16"/>
              </w:rPr>
              <w:t>Adriano Macário Costa de Santana</w:t>
            </w:r>
          </w:p>
          <w:p w14:paraId="3A599C75" w14:textId="20DE4CF2" w:rsidR="00AA3A4B" w:rsidRDefault="00BE1450" w:rsidP="00BE1450">
            <w:pPr>
              <w:jc w:val="center"/>
            </w:pPr>
            <w:r w:rsidRPr="00CB3723">
              <w:rPr>
                <w:rFonts w:ascii="Arial" w:hAnsi="Arial" w:cs="Arial"/>
                <w:b/>
                <w:bCs/>
                <w:sz w:val="16"/>
                <w:szCs w:val="16"/>
              </w:rPr>
              <w:t>28027230222055787</w:t>
            </w:r>
          </w:p>
        </w:tc>
      </w:tr>
      <w:tr w:rsidR="006B156F" w14:paraId="0248360A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53933F03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A2831EA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TIPO</w:t>
            </w:r>
          </w:p>
          <w:p w14:paraId="3E1067C3" w14:textId="02115587" w:rsidR="006B156F" w:rsidRDefault="006B156F" w:rsidP="006B156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Cb1_Tipo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1C403A" w:rsidRPr="008E6FCF">
              <w:rPr>
                <w:rFonts w:ascii="Arial" w:hAnsi="Arial" w:cs="Arial"/>
                <w:b/>
                <w:sz w:val="18"/>
                <w:szCs w:val="18"/>
              </w:rPr>
              <w:t>MD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8E50767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SISTEMA</w:t>
            </w:r>
          </w:p>
          <w:p w14:paraId="6740F6CE" w14:textId="2DCE09C1" w:rsidR="006B156F" w:rsidRDefault="006B156F" w:rsidP="006B156F">
            <w:pPr>
              <w:spacing w:before="40"/>
              <w:jc w:val="center"/>
            </w:pP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begin"/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instrText xml:space="preserve"> DOCPROPERTY  Cb1_Sistema  \* MERGEFORMAT </w:instrTex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separate"/>
            </w:r>
            <w:r w:rsidR="001C403A">
              <w:rPr>
                <w:rFonts w:ascii="Arial" w:hAnsi="Arial" w:cs="Arial"/>
                <w:b/>
                <w:sz w:val="16"/>
                <w:szCs w:val="16"/>
              </w:rPr>
              <w:t>T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end"/>
            </w:r>
          </w:p>
        </w:tc>
        <w:tc>
          <w:tcPr>
            <w:tcW w:w="1509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17ABE3B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LINHA</w:t>
            </w:r>
          </w:p>
          <w:p w14:paraId="0B450203" w14:textId="742065AD" w:rsidR="006B156F" w:rsidRDefault="006B156F" w:rsidP="006B156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Cb1_Linha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1C403A" w:rsidRPr="008E6FCF">
              <w:rPr>
                <w:rFonts w:ascii="Arial" w:hAnsi="Arial" w:cs="Arial"/>
                <w:b/>
                <w:sz w:val="18"/>
                <w:szCs w:val="18"/>
              </w:rPr>
              <w:t>08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12F6238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KM</w:t>
            </w:r>
          </w:p>
          <w:p w14:paraId="2C050E8C" w14:textId="7D9C2E15" w:rsidR="006B156F" w:rsidRDefault="006B156F" w:rsidP="006B156F">
            <w:pPr>
              <w:spacing w:before="40"/>
              <w:jc w:val="center"/>
            </w:pPr>
            <w:r w:rsidRPr="00FB5C3E">
              <w:rPr>
                <w:rFonts w:ascii="Arial" w:hAnsi="Arial" w:cs="Arial"/>
                <w:b/>
                <w:sz w:val="18"/>
              </w:rPr>
              <w:fldChar w:fldCharType="begin"/>
            </w:r>
            <w:r w:rsidRPr="00FB5C3E">
              <w:rPr>
                <w:rFonts w:ascii="Arial" w:hAnsi="Arial" w:cs="Arial"/>
                <w:b/>
                <w:sz w:val="18"/>
              </w:rPr>
              <w:instrText xml:space="preserve"> DOCPROPERTY  Cb1_KM  \* MERGEFORMAT </w:instrText>
            </w:r>
            <w:r w:rsidRPr="00FB5C3E">
              <w:rPr>
                <w:rFonts w:ascii="Arial" w:hAnsi="Arial" w:cs="Arial"/>
                <w:b/>
                <w:sz w:val="18"/>
              </w:rPr>
              <w:fldChar w:fldCharType="separate"/>
            </w:r>
            <w:r w:rsidR="006D6639">
              <w:rPr>
                <w:rFonts w:ascii="Arial" w:hAnsi="Arial" w:cs="Arial"/>
                <w:b/>
                <w:sz w:val="16"/>
                <w:szCs w:val="16"/>
              </w:rPr>
              <w:t>22+437</w:t>
            </w:r>
            <w:r w:rsidR="001C403A" w:rsidRPr="001C403A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1C403A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590BE3A7" w14:textId="333621A6" w:rsidR="006B156F" w:rsidRDefault="006B156F" w:rsidP="006B156F">
            <w:pPr>
              <w:jc w:val="center"/>
            </w:pPr>
            <w:r>
              <w:object w:dxaOrig="4320" w:dyaOrig="1398" w14:anchorId="64BFF565">
                <v:shape id="_x0000_i1026" type="#_x0000_t75" style="width:1in;height:21.5pt" o:ole="">
                  <v:imagedata r:id="rId11" o:title=""/>
                </v:shape>
                <o:OLEObject Type="Embed" ProgID="PBrush" ShapeID="_x0000_i1026" DrawAspect="Content" ObjectID="_1777186799" r:id="rId14"/>
              </w:objec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2742294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PROJETISTA</w:t>
            </w:r>
          </w:p>
          <w:p w14:paraId="292818B2" w14:textId="2C5F47AE" w:rsidR="006B156F" w:rsidRDefault="006B156F" w:rsidP="006B156F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  <w:szCs w:val="18"/>
              </w:rPr>
              <w:t>AUTOMIND: O-BG-526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</w:tr>
      <w:tr w:rsidR="00F81A80" w14:paraId="3CFF1F62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274DDB27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587163F4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TRECHO</w:t>
            </w:r>
          </w:p>
          <w:p w14:paraId="6E0EEC35" w14:textId="5AFBB9D0" w:rsidR="00F81A80" w:rsidRDefault="008E6FCF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fldChar w:fldCharType="begin"/>
            </w:r>
            <w:r>
              <w:rPr>
                <w:rFonts w:ascii="Arial" w:hAnsi="Arial"/>
                <w:b/>
                <w:sz w:val="18"/>
              </w:rPr>
              <w:instrText xml:space="preserve"> DOCPROPERTY  Cb1_Trecho  \* MERGEFORMAT </w:instrText>
            </w:r>
            <w:r>
              <w:rPr>
                <w:rFonts w:ascii="Arial" w:hAnsi="Arial"/>
                <w:b/>
                <w:sz w:val="18"/>
              </w:rPr>
              <w:fldChar w:fldCharType="separate"/>
            </w:r>
            <w:r>
              <w:rPr>
                <w:rFonts w:ascii="Arial" w:hAnsi="Arial"/>
                <w:b/>
                <w:sz w:val="18"/>
              </w:rPr>
              <w:t>42</w:t>
            </w:r>
            <w:r>
              <w:rPr>
                <w:rFonts w:ascii="Arial" w:hAnsi="Arial"/>
                <w:b/>
                <w:sz w:val="18"/>
              </w:rPr>
              <w:fldChar w:fldCharType="end"/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78184D1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SUBTRECHO</w:t>
            </w:r>
          </w:p>
          <w:p w14:paraId="0E25C241" w14:textId="29AFAA17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Cb1_Subtrecho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="006D6639" w:rsidRPr="008E6FCF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254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C1AA183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SUBSISTEMA/CONJUNTO</w:t>
            </w:r>
          </w:p>
          <w:p w14:paraId="047D1942" w14:textId="1592BFEF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Cb1_Conjunto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1299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2286B28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ÁREA</w:t>
            </w:r>
          </w:p>
          <w:p w14:paraId="5716FC8B" w14:textId="63A38192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8"/>
              </w:rPr>
              <w:t>-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2AEA60C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Nº CONTRATO</w:t>
            </w:r>
          </w:p>
          <w:p w14:paraId="5327E814" w14:textId="5124C2F8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 w:cs="Arial"/>
                <w:b/>
                <w:sz w:val="16"/>
                <w:szCs w:val="16"/>
              </w:rPr>
              <w:t>CCRACT-600067089/2022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</w:p>
        </w:tc>
      </w:tr>
      <w:tr w:rsidR="00F81A80" w14:paraId="2F8F01B6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2263BD75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713FF8F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ETAPA</w:t>
            </w:r>
          </w:p>
          <w:p w14:paraId="1A6BC477" w14:textId="1232B690" w:rsidR="00F81A80" w:rsidRPr="008E6FCF" w:rsidRDefault="00F81A80" w:rsidP="00F81A80">
            <w:pPr>
              <w:spacing w:before="40"/>
              <w:jc w:val="center"/>
              <w:rPr>
                <w:sz w:val="18"/>
                <w:szCs w:val="18"/>
              </w:rPr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Cb1_Etapa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6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D0E4D58" w14:textId="77777777" w:rsidR="00F81A80" w:rsidRPr="00FB5C3E" w:rsidRDefault="00F81A80" w:rsidP="00F81A80">
            <w:pPr>
              <w:spacing w:before="40"/>
              <w:ind w:left="-57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CLASSE/SUBCLASSE</w:t>
            </w:r>
          </w:p>
          <w:p w14:paraId="0C076C28" w14:textId="11C7E304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Cb1_Classe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R11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95C64B9" w14:textId="77777777" w:rsidR="00F81A80" w:rsidRPr="00E778D4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E778D4">
              <w:rPr>
                <w:rFonts w:ascii="Arial" w:hAnsi="Arial" w:cs="Arial"/>
                <w:sz w:val="14"/>
              </w:rPr>
              <w:t>SEQUENCIAL</w:t>
            </w:r>
          </w:p>
          <w:p w14:paraId="382CB064" w14:textId="315BB7FA" w:rsidR="00F81A80" w:rsidRPr="00E778D4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Cb1_Sequencia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00</w:t>
            </w:r>
            <w:r w:rsidR="004B08A0" w:rsidRPr="008E6FCF">
              <w:rPr>
                <w:rFonts w:ascii="Arial" w:hAnsi="Arial" w:cs="Arial"/>
                <w:b/>
                <w:sz w:val="18"/>
                <w:szCs w:val="18"/>
              </w:rPr>
              <w:t>2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4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6FE55E6" w14:textId="77777777" w:rsidR="00F81A80" w:rsidRPr="00E778D4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E778D4">
              <w:rPr>
                <w:rFonts w:ascii="Arial" w:hAnsi="Arial" w:cs="Arial"/>
                <w:sz w:val="14"/>
              </w:rPr>
              <w:t>Nº CONTROLE</w:t>
            </w:r>
          </w:p>
          <w:p w14:paraId="7D0327EC" w14:textId="2A044F95" w:rsidR="00F81A80" w:rsidRPr="00E778D4" w:rsidRDefault="008E6FCF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Cb1_Ncontrole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BI5288-6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F1902FB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3C9BDF1B" w14:textId="2D9449C0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2DC5B51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7DA7F5D6" w14:textId="22A661B2" w:rsidR="00F81A80" w:rsidRDefault="006D6639" w:rsidP="00F81A80">
            <w:pPr>
              <w:spacing w:before="40"/>
              <w:jc w:val="center"/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13/12/2023</w:t>
            </w:r>
          </w:p>
        </w:tc>
      </w:tr>
      <w:tr w:rsidR="00F81A80" w14:paraId="55CA8ADC" w14:textId="77777777" w:rsidTr="006D6639">
        <w:trPr>
          <w:cantSplit/>
          <w:trHeight w:hRule="exact" w:val="454"/>
          <w:jc w:val="center"/>
        </w:trPr>
        <w:tc>
          <w:tcPr>
            <w:tcW w:w="40" w:type="dxa"/>
          </w:tcPr>
          <w:p w14:paraId="1C417D69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5152" w:type="dxa"/>
            <w:gridSpan w:val="5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  <w:vAlign w:val="center"/>
          </w:tcPr>
          <w:p w14:paraId="77F20594" w14:textId="0DDFFC61" w:rsidR="00F81A80" w:rsidRPr="008E6FCF" w:rsidRDefault="008E6FCF" w:rsidP="006D6639">
            <w:pPr>
              <w:spacing w:before="4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FCF">
              <w:rPr>
                <w:rStyle w:val="fontstyle01"/>
                <w:sz w:val="18"/>
                <w:szCs w:val="18"/>
              </w:rPr>
              <w:fldChar w:fldCharType="begin"/>
            </w:r>
            <w:r w:rsidRPr="008E6FCF">
              <w:rPr>
                <w:rStyle w:val="fontstyle01"/>
                <w:sz w:val="18"/>
                <w:szCs w:val="18"/>
              </w:rPr>
              <w:instrText xml:space="preserve"> DOCPROPERTY  Cb1_Tipo  \* MERGEFORMAT </w:instrText>
            </w:r>
            <w:r w:rsidRPr="008E6FCF">
              <w:rPr>
                <w:rStyle w:val="fontstyle01"/>
                <w:sz w:val="18"/>
                <w:szCs w:val="18"/>
              </w:rPr>
              <w:fldChar w:fldCharType="separate"/>
            </w:r>
            <w:r w:rsidRPr="008E6FCF">
              <w:rPr>
                <w:rStyle w:val="fontstyle01"/>
                <w:sz w:val="18"/>
                <w:szCs w:val="18"/>
              </w:rPr>
              <w:t>DE</w:t>
            </w:r>
            <w:r w:rsidRPr="008E6FCF">
              <w:rPr>
                <w:rStyle w:val="fontstyle01"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Cb1_Sistema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T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Cb1_Linha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08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Cb1_Trecho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42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Cb1_Subtrecho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01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Cb1_Conjunto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1199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/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Cb1_Etapa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6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Cb1_Classe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R11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Cb1_Sequencia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001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10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614D60F" w14:textId="77777777" w:rsidR="00F81A80" w:rsidRPr="00FB5C3E" w:rsidRDefault="00F81A80" w:rsidP="00F81A80">
            <w:pPr>
              <w:spacing w:before="40"/>
              <w:ind w:left="-57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REVISÃO</w:t>
            </w:r>
          </w:p>
          <w:p w14:paraId="43F6F215" w14:textId="64C68A5D" w:rsidR="00F81A80" w:rsidRDefault="006D6639" w:rsidP="00F81A80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</w:rPr>
              <w:t>0</w:t>
            </w:r>
            <w:r w:rsidR="00F81A80"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00E7193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APROVAÇÃO/DATA</w:t>
            </w:r>
          </w:p>
          <w:p w14:paraId="0A11A0E2" w14:textId="1527C9AE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270D14F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APROVAÇÃO/DATA</w:t>
            </w:r>
          </w:p>
          <w:p w14:paraId="304803E7" w14:textId="2D1A86E9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</w:tr>
      <w:tr w:rsidR="00F81A80" w14:paraId="4CFBEA3D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563E00DF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3B45AE2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Nº CONTRATO</w:t>
            </w:r>
          </w:p>
          <w:p w14:paraId="590F4AD8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AB729E5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1FCEFF79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544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32B9128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196CA152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3958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7758EF1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SUPERVISORA</w:t>
            </w:r>
          </w:p>
          <w:p w14:paraId="73F9B0AE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</w:tr>
    </w:tbl>
    <w:p w14:paraId="7755F6B4" w14:textId="77777777" w:rsidR="00AA3A4B" w:rsidRDefault="00AA3A4B">
      <w:pPr>
        <w:rPr>
          <w:rFonts w:ascii="Arial" w:hAnsi="Arial"/>
          <w:sz w:val="2"/>
        </w:rPr>
      </w:pPr>
    </w:p>
    <w:p w14:paraId="37E661B6" w14:textId="77777777" w:rsidR="00B12AFD" w:rsidRDefault="00B12AFD">
      <w:pPr>
        <w:sectPr w:rsidR="00B12AFD" w:rsidSect="004A0B97">
          <w:headerReference w:type="default" r:id="rId15"/>
          <w:footerReference w:type="default" r:id="rId16"/>
          <w:footerReference w:type="first" r:id="rId17"/>
          <w:pgSz w:w="11907" w:h="16840"/>
          <w:pgMar w:top="567" w:right="567" w:bottom="567" w:left="1134" w:header="720" w:footer="720" w:gutter="0"/>
          <w:cols w:space="720"/>
          <w:titlePg/>
        </w:sectPr>
      </w:pPr>
    </w:p>
    <w:p w14:paraId="1C3F4295" w14:textId="77777777" w:rsidR="00AA3A4B" w:rsidRDefault="005A25E2">
      <w:pPr>
        <w:rPr>
          <w:rFonts w:ascii="Arial" w:hAnsi="Arial"/>
          <w:sz w:val="2"/>
        </w:rPr>
      </w:pPr>
      <w:r>
        <w:rPr>
          <w:rFonts w:ascii="Arial" w:hAnsi="Arial"/>
          <w:sz w:val="2"/>
        </w:rPr>
        <w:tab/>
      </w:r>
      <w:r>
        <w:rPr>
          <w:rFonts w:ascii="Arial" w:hAnsi="Arial"/>
          <w:sz w:val="2"/>
        </w:rPr>
        <w:tab/>
      </w:r>
    </w:p>
    <w:tbl>
      <w:tblPr>
        <w:tblW w:w="10170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9"/>
        <w:gridCol w:w="567"/>
        <w:gridCol w:w="4394"/>
        <w:gridCol w:w="1559"/>
        <w:gridCol w:w="1701"/>
        <w:gridCol w:w="1430"/>
      </w:tblGrid>
      <w:tr w:rsidR="00AA3A4B" w14:paraId="4E2ED0B9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EA2233" w14:textId="77777777" w:rsidR="00AA3A4B" w:rsidRDefault="005A25E2">
            <w:pPr>
              <w:spacing w:before="60" w:after="40"/>
            </w:pPr>
            <w:r>
              <w:rPr>
                <w:rFonts w:ascii="Arial" w:hAnsi="Arial"/>
                <w:sz w:val="14"/>
              </w:rPr>
              <w:t>DOCUMENTOS DE REFERÊNCIA</w:t>
            </w:r>
          </w:p>
        </w:tc>
      </w:tr>
      <w:tr w:rsidR="00457F5D" w14:paraId="6332F0D4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0A2D02" w14:textId="77777777" w:rsidR="00457F5D" w:rsidRDefault="00457F5D" w:rsidP="00457F5D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6DA3D5" w14:textId="1ED3663B" w:rsidR="00457F5D" w:rsidRDefault="00457F5D" w:rsidP="00457F5D">
            <w:pPr>
              <w:spacing w:before="60" w:after="60"/>
              <w:rPr>
                <w:rFonts w:ascii="Arial" w:hAnsi="Arial"/>
                <w:sz w:val="18"/>
                <w:szCs w:val="18"/>
              </w:rPr>
            </w:pP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MD-T-</w:t>
            </w:r>
            <w:r w:rsidR="00AF05FA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-99-99-1</w:t>
            </w:r>
            <w:r w:rsidR="00036E49"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99/4-R1</w:t>
            </w:r>
            <w:r w:rsidR="00036E49"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-001 – Projeto Básico do Sistema SCADA</w:t>
            </w:r>
          </w:p>
        </w:tc>
      </w:tr>
      <w:tr w:rsidR="00457F5D" w14:paraId="281049E0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4DD5AD" w14:textId="77777777" w:rsidR="00457F5D" w:rsidRDefault="00457F5D" w:rsidP="00457F5D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0B0D77" w14:textId="5B7FC6A2" w:rsidR="00457F5D" w:rsidRPr="00C87643" w:rsidRDefault="00C87643" w:rsidP="006B156F">
            <w:pPr>
              <w:tabs>
                <w:tab w:val="left" w:pos="6155"/>
              </w:tabs>
              <w:spacing w:before="60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>ID-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42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1199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051B4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 xml:space="preserve"> – </w:t>
            </w:r>
            <w:r w:rsidR="009A5A5B">
              <w:rPr>
                <w:rFonts w:ascii="Arial" w:hAnsi="Arial"/>
                <w:b/>
                <w:bCs/>
                <w:sz w:val="18"/>
                <w:szCs w:val="18"/>
              </w:rPr>
              <w:t>ÍNDICE DE DOCUMENTOS</w:t>
            </w: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 xml:space="preserve"> – Estação</w:t>
            </w:r>
            <w:r w:rsidR="0056584C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F81A80" w14:paraId="5D81123C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EEE055" w14:textId="77777777" w:rsidR="00F81A80" w:rsidRDefault="00F81A80" w:rsidP="00F81A80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20DB12" w14:textId="4326B98E" w:rsidR="00F81A80" w:rsidRPr="00BC7563" w:rsidRDefault="00F81A80" w:rsidP="00F81A80">
            <w:pPr>
              <w:spacing w:before="60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DE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42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1199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051B4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ARQUITETURA DO SISTEMA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11AB53C3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579B0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3A325F" w14:textId="33A960A2" w:rsidR="00B062CC" w:rsidRDefault="00B062CC" w:rsidP="00B062CC">
            <w:pPr>
              <w:spacing w:before="60"/>
              <w:rPr>
                <w:rFonts w:ascii="Arial" w:hAnsi="Arial"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LM-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42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1199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051B4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LISTA DE EQUIPAMENTOS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112EF1E1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B90CDE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2FA737" w14:textId="34DBE803" w:rsidR="00B062CC" w:rsidRDefault="00B062CC" w:rsidP="00B062CC">
            <w:pPr>
              <w:spacing w:before="60"/>
              <w:rPr>
                <w:rFonts w:ascii="Arial" w:hAnsi="Arial"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DD-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42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1199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051B4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MAPA DE COMUNICAÇÃO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8E6FCF">
              <w:rPr>
                <w:rFonts w:ascii="Arial" w:hAnsi="Arial"/>
                <w:b/>
                <w:sz w:val="18"/>
                <w:szCs w:val="18"/>
              </w:rPr>
              <w:t>ANTÔNIO JOÃO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24DC42EF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01F2D2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CD30F7" w14:textId="67E72113" w:rsidR="00B062CC" w:rsidRDefault="00B062CC" w:rsidP="00B062CC">
            <w:pPr>
              <w:spacing w:before="60"/>
              <w:rPr>
                <w:rFonts w:ascii="Arial" w:hAnsi="Arial"/>
                <w:sz w:val="18"/>
              </w:rPr>
            </w:pPr>
          </w:p>
        </w:tc>
      </w:tr>
      <w:tr w:rsidR="00B062CC" w14:paraId="7AF18207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007E14" w14:textId="77777777" w:rsidR="00B062CC" w:rsidRDefault="00B062CC" w:rsidP="00B062CC">
            <w:pPr>
              <w:spacing w:before="60" w:after="40"/>
            </w:pPr>
            <w:r>
              <w:rPr>
                <w:rFonts w:ascii="Arial" w:hAnsi="Arial"/>
                <w:sz w:val="14"/>
              </w:rPr>
              <w:t>DOCUMENTOS RESULTANTES</w:t>
            </w:r>
          </w:p>
        </w:tc>
      </w:tr>
      <w:tr w:rsidR="00B062CC" w14:paraId="68CFA031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1652A9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6DEAA5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2D86F4B2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41795B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AD94DB4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3A0D5325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660DBB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299A32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7771AE5B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3B8A42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33DB53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0D1B1D7D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3AC388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6C2D84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38859B3A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46F3B0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FF9862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4EB1E75C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A0DFAD" w14:textId="77777777" w:rsidR="00B062CC" w:rsidRDefault="00B062CC" w:rsidP="00B062CC">
            <w:pPr>
              <w:spacing w:before="60" w:after="40"/>
            </w:pPr>
            <w:r>
              <w:rPr>
                <w:rFonts w:ascii="Arial" w:hAnsi="Arial"/>
                <w:sz w:val="14"/>
              </w:rPr>
              <w:t>OBSERVAÇÕES</w:t>
            </w:r>
          </w:p>
        </w:tc>
      </w:tr>
      <w:tr w:rsidR="00B062CC" w14:paraId="609184A2" w14:textId="77777777" w:rsidTr="00ED23CC">
        <w:trPr>
          <w:cantSplit/>
          <w:trHeight w:val="2835"/>
          <w:jc w:val="center"/>
        </w:trPr>
        <w:tc>
          <w:tcPr>
            <w:tcW w:w="10170" w:type="dxa"/>
            <w:gridSpan w:val="6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058379" w14:textId="3BD8E3D5" w:rsidR="00B062CC" w:rsidRPr="005416B7" w:rsidRDefault="00B062CC" w:rsidP="00B062CC">
            <w:pPr>
              <w:pStyle w:val="PargrafodaLista"/>
              <w:rPr>
                <w:rFonts w:ascii="Arial" w:hAnsi="Arial"/>
                <w:sz w:val="18"/>
                <w:szCs w:val="18"/>
              </w:rPr>
            </w:pPr>
          </w:p>
        </w:tc>
      </w:tr>
      <w:tr w:rsidR="00B062CC" w14:paraId="599B81AC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9A2639" w14:textId="4A0BDBCE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C.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B93DB6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814344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FE3A82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17468C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FA40F9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769DD963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CA8EEF" w14:textId="2A681E98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B.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DA2C6F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E76E59" w14:textId="6B0ED7FA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8125DE" w14:textId="5F0F5A7A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96B82D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245A01" w14:textId="21EB685C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4473E1AC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A9A314" w14:textId="7F71E288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A.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1F056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CDE451" w14:textId="7539429C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BCBF6F" w14:textId="66B97E90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08CE27" w14:textId="7C14C494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D99D49" w14:textId="338093F9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183D38CA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A5498B" w14:textId="2DDDBF9E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0.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032CF7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E0E6E9" w14:textId="09F7301E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EMISSÃO INICIAL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0730B1" w14:textId="795FACA9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Adriano Macário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E3CB0B" w14:textId="629DE34A" w:rsidR="00B062CC" w:rsidRDefault="006042B0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Adriano Macário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F15B01" w14:textId="1651853C" w:rsidR="00B062CC" w:rsidRDefault="006D6639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13/12</w:t>
            </w:r>
            <w:r w:rsidR="00B062CC">
              <w:rPr>
                <w:rFonts w:ascii="Arial" w:hAnsi="Arial"/>
                <w:sz w:val="16"/>
              </w:rPr>
              <w:t>/2023</w:t>
            </w:r>
          </w:p>
        </w:tc>
      </w:tr>
      <w:tr w:rsidR="00B062CC" w14:paraId="37975FD3" w14:textId="77777777" w:rsidTr="00173078">
        <w:trPr>
          <w:cantSplit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867EF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REV.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7831C2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ITEM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19DC14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MOTIVO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1CEE17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RESP. TÉCNICO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E6C7E4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APROVAÇÃO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8F4001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DATA</w:t>
            </w:r>
          </w:p>
        </w:tc>
      </w:tr>
    </w:tbl>
    <w:p w14:paraId="4543E5FD" w14:textId="77777777" w:rsidR="00AA3A4B" w:rsidRDefault="00AA3A4B">
      <w:pPr>
        <w:spacing w:before="20"/>
        <w:rPr>
          <w:rFonts w:ascii="Arial" w:hAnsi="Arial"/>
          <w:sz w:val="22"/>
        </w:rPr>
      </w:pPr>
    </w:p>
    <w:p w14:paraId="58DAE790" w14:textId="66B0F014" w:rsidR="002C4F60" w:rsidRDefault="002C4F60">
      <w:pPr>
        <w:suppressAutoHyphens w:val="0"/>
      </w:pPr>
      <w:r>
        <w:br w:type="page"/>
      </w:r>
    </w:p>
    <w:p w14:paraId="2CF71EE9" w14:textId="77777777" w:rsidR="00B12AFD" w:rsidRDefault="00B12AFD" w:rsidP="00AD1CBC">
      <w:pPr>
        <w:sectPr w:rsidR="00B12AFD" w:rsidSect="004A0B97">
          <w:type w:val="continuous"/>
          <w:pgSz w:w="11907" w:h="16840"/>
          <w:pgMar w:top="567" w:right="567" w:bottom="567" w:left="1134" w:header="720" w:footer="720" w:gutter="0"/>
          <w:cols w:space="720"/>
          <w:titlePg/>
        </w:sectPr>
      </w:pPr>
    </w:p>
    <w:tbl>
      <w:tblPr>
        <w:tblW w:w="994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27"/>
        <w:gridCol w:w="7917"/>
      </w:tblGrid>
      <w:tr w:rsidR="00AA3A4B" w14:paraId="1772DFAB" w14:textId="77777777">
        <w:trPr>
          <w:trHeight w:hRule="exact" w:val="737"/>
          <w:jc w:val="center"/>
        </w:trPr>
        <w:tc>
          <w:tcPr>
            <w:tcW w:w="2027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bookmarkStart w:id="3" w:name="_Toc132792169"/>
          <w:bookmarkEnd w:id="3"/>
          <w:p w14:paraId="60F2522E" w14:textId="1E5B2DF8" w:rsidR="00AA3A4B" w:rsidRDefault="00150D00" w:rsidP="00150D00">
            <w:pPr>
              <w:pStyle w:val="Cabealho"/>
              <w:spacing w:before="60"/>
            </w:pPr>
            <w:r>
              <w:object w:dxaOrig="4320" w:dyaOrig="1398" w14:anchorId="2689ABEC">
                <v:shape id="_x0000_i1027" type="#_x0000_t75" style="width:94.55pt;height:30.1pt" o:ole="">
                  <v:imagedata r:id="rId11" o:title=""/>
                </v:shape>
                <o:OLEObject Type="Embed" ProgID="PBrush" ShapeID="_x0000_i1027" DrawAspect="Content" ObjectID="_1777186800" r:id="rId18"/>
              </w:object>
            </w:r>
          </w:p>
        </w:tc>
        <w:tc>
          <w:tcPr>
            <w:tcW w:w="7917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47AADE" w14:textId="690A1F56" w:rsidR="00AA3A4B" w:rsidRDefault="00AA3A4B">
            <w:pPr>
              <w:pStyle w:val="Cabealho"/>
              <w:spacing w:before="60"/>
              <w:jc w:val="center"/>
            </w:pPr>
          </w:p>
        </w:tc>
      </w:tr>
    </w:tbl>
    <w:p w14:paraId="2CFB4E82" w14:textId="77777777" w:rsidR="00AA3A4B" w:rsidRDefault="00AA3A4B">
      <w:pPr>
        <w:rPr>
          <w:sz w:val="4"/>
        </w:rPr>
      </w:pPr>
    </w:p>
    <w:tbl>
      <w:tblPr>
        <w:tblW w:w="9958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9"/>
        <w:gridCol w:w="1264"/>
        <w:gridCol w:w="1842"/>
        <w:gridCol w:w="876"/>
        <w:gridCol w:w="2429"/>
        <w:gridCol w:w="2268"/>
      </w:tblGrid>
      <w:tr w:rsidR="00AA3A4B" w14:paraId="4A6E5FD7" w14:textId="77777777">
        <w:trPr>
          <w:cantSplit/>
          <w:trHeight w:hRule="exact" w:val="454"/>
          <w:jc w:val="center"/>
        </w:trPr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FFF8B39" w14:textId="5B3BD71C" w:rsidR="00AA3A4B" w:rsidRDefault="00150D00" w:rsidP="00150D00">
            <w:pPr>
              <w:jc w:val="center"/>
            </w:pPr>
            <w:r>
              <w:object w:dxaOrig="4320" w:dyaOrig="1398" w14:anchorId="68B13501">
                <v:shape id="_x0000_i1028" type="#_x0000_t75" style="width:56.95pt;height:21.5pt" o:ole="">
                  <v:imagedata r:id="rId11" o:title=""/>
                </v:shape>
                <o:OLEObject Type="Embed" ProgID="PBrush" ShapeID="_x0000_i1028" DrawAspect="Content" ObjectID="_1777186801" r:id="rId19"/>
              </w:object>
            </w:r>
          </w:p>
        </w:tc>
        <w:tc>
          <w:tcPr>
            <w:tcW w:w="126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98CD3D0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ÁREA</w:t>
            </w:r>
          </w:p>
          <w:p w14:paraId="3AA69EB1" w14:textId="6BB6958F" w:rsidR="00AA3A4B" w:rsidRDefault="00AA3A4B">
            <w:pPr>
              <w:spacing w:before="40"/>
              <w:jc w:val="center"/>
            </w:pPr>
          </w:p>
        </w:tc>
        <w:tc>
          <w:tcPr>
            <w:tcW w:w="184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522B4C2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Nº CONTROLE</w:t>
            </w:r>
          </w:p>
          <w:p w14:paraId="3F7D42C1" w14:textId="6A273246" w:rsidR="00AA3A4B" w:rsidRDefault="008E6FC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Cb1_Ncontrole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t>BI5288-6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8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376BC81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REVISÃO</w:t>
            </w:r>
          </w:p>
          <w:p w14:paraId="3D2A8B43" w14:textId="549F8559" w:rsidR="00AA3A4B" w:rsidRPr="00C75195" w:rsidRDefault="006D6639">
            <w:pPr>
              <w:spacing w:before="4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242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42D607C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7BDB3209" w14:textId="05A5C50E" w:rsidR="00AA3A4B" w:rsidRPr="00C75195" w:rsidRDefault="006D6639">
            <w:pPr>
              <w:spacing w:before="4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13/12/2023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31B7DEE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70BAD445" w14:textId="77777777" w:rsidR="00AA3A4B" w:rsidRDefault="005A25E2">
            <w:pPr>
              <w:spacing w:before="40"/>
              <w:jc w:val="center"/>
            </w:pP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</w:p>
        </w:tc>
      </w:tr>
      <w:tr w:rsidR="00AA3A4B" w14:paraId="18B07995" w14:textId="77777777">
        <w:trPr>
          <w:cantSplit/>
          <w:trHeight w:hRule="exact" w:val="454"/>
          <w:jc w:val="center"/>
        </w:trPr>
        <w:tc>
          <w:tcPr>
            <w:tcW w:w="5261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75F8FDA" w14:textId="77777777" w:rsidR="00AA3A4B" w:rsidRDefault="005A25E2">
            <w:pPr>
              <w:pStyle w:val="Cabealho"/>
              <w:tabs>
                <w:tab w:val="clear" w:pos="4419"/>
                <w:tab w:val="clear" w:pos="8838"/>
              </w:tabs>
              <w:spacing w:before="40"/>
              <w:rPr>
                <w:rFonts w:ascii="Arial" w:hAnsi="Arial"/>
                <w:sz w:val="14"/>
              </w:rPr>
            </w:pPr>
            <w:bookmarkStart w:id="4" w:name="_Toc132792171"/>
            <w:r>
              <w:rPr>
                <w:rFonts w:ascii="Arial" w:hAnsi="Arial"/>
                <w:sz w:val="14"/>
              </w:rPr>
              <w:t>PROJETISTA</w:t>
            </w:r>
            <w:bookmarkEnd w:id="4"/>
          </w:p>
          <w:p w14:paraId="781E6261" w14:textId="3AECB94A" w:rsidR="00AA3A4B" w:rsidRDefault="00D23307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  <w:szCs w:val="18"/>
              </w:rPr>
              <w:t>AUTOMIND: O-BG-526</w:t>
            </w:r>
          </w:p>
        </w:tc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0B10851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6298E69D" w14:textId="0135835B" w:rsidR="00AA3A4B" w:rsidRDefault="00AA3A4B" w:rsidP="00B462A0">
            <w:pPr>
              <w:spacing w:before="40"/>
              <w:jc w:val="center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ED3F10D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43D3354C" w14:textId="4848001E" w:rsidR="00AA3A4B" w:rsidRDefault="00AA3A4B">
            <w:pPr>
              <w:spacing w:before="40"/>
              <w:jc w:val="center"/>
            </w:pPr>
          </w:p>
        </w:tc>
      </w:tr>
      <w:tr w:rsidR="00AA3A4B" w14:paraId="4984D57D" w14:textId="77777777">
        <w:trPr>
          <w:cantSplit/>
          <w:trHeight w:hRule="exact" w:val="454"/>
          <w:jc w:val="center"/>
        </w:trPr>
        <w:tc>
          <w:tcPr>
            <w:tcW w:w="5261" w:type="dxa"/>
            <w:gridSpan w:val="4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534FBDB" w14:textId="77777777" w:rsidR="00AA3A4B" w:rsidRDefault="005A25E2">
            <w:pPr>
              <w:pStyle w:val="Cabealho"/>
              <w:tabs>
                <w:tab w:val="clear" w:pos="4419"/>
                <w:tab w:val="clear" w:pos="8838"/>
              </w:tabs>
              <w:spacing w:before="40"/>
              <w:rPr>
                <w:rFonts w:ascii="Arial" w:hAnsi="Arial"/>
                <w:sz w:val="14"/>
              </w:rPr>
            </w:pPr>
            <w:bookmarkStart w:id="5" w:name="_Toc132792172"/>
            <w:r>
              <w:rPr>
                <w:rFonts w:ascii="Arial" w:hAnsi="Arial"/>
                <w:sz w:val="14"/>
              </w:rPr>
              <w:t>SUPERVISORA</w:t>
            </w:r>
            <w:bookmarkEnd w:id="5"/>
          </w:p>
          <w:p w14:paraId="1CAED947" w14:textId="75E69A00" w:rsidR="00AA3A4B" w:rsidRDefault="00AA3A4B">
            <w:pPr>
              <w:spacing w:before="40"/>
              <w:jc w:val="center"/>
            </w:pPr>
          </w:p>
        </w:tc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AD22EAA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6C552099" w14:textId="7AC5D395" w:rsidR="00AA3A4B" w:rsidRDefault="00AA3A4B" w:rsidP="00250EB7">
            <w:pPr>
              <w:spacing w:before="40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8D07CB4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114CC741" w14:textId="75B5FF88" w:rsidR="00AA3A4B" w:rsidRDefault="00AA3A4B" w:rsidP="002B063B">
            <w:pPr>
              <w:spacing w:before="40"/>
            </w:pPr>
          </w:p>
        </w:tc>
      </w:tr>
    </w:tbl>
    <w:p w14:paraId="07FF0431" w14:textId="77777777" w:rsidR="00B12AFD" w:rsidRPr="00375B59" w:rsidRDefault="00B12AFD">
      <w:pPr>
        <w:sectPr w:rsidR="00B12AFD" w:rsidRPr="00375B59" w:rsidSect="004A0B97">
          <w:headerReference w:type="default" r:id="rId20"/>
          <w:footerReference w:type="default" r:id="rId21"/>
          <w:headerReference w:type="first" r:id="rId22"/>
          <w:footerReference w:type="first" r:id="rId23"/>
          <w:pgSz w:w="11907" w:h="16840"/>
          <w:pgMar w:top="567" w:right="567" w:bottom="567" w:left="1134" w:header="720" w:footer="720" w:gutter="0"/>
          <w:cols w:space="720"/>
          <w:titlePg/>
        </w:sectPr>
      </w:pPr>
    </w:p>
    <w:bookmarkStart w:id="6" w:name="_Toc132792115" w:displacedByCustomXml="next"/>
    <w:bookmarkStart w:id="7" w:name="_Toc133229184" w:displacedByCustomXml="next"/>
    <w:sdt>
      <w:sdtPr>
        <w:id w:val="-94170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DC048" w14:textId="2A60A395" w:rsidR="00CE58E8" w:rsidRPr="00375B59" w:rsidRDefault="00CE58E8" w:rsidP="00375B59">
          <w:pPr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 w:rsidRPr="00375B59">
            <w:rPr>
              <w:rFonts w:ascii="Arial" w:hAnsi="Arial" w:cs="Arial"/>
              <w:b/>
              <w:bCs/>
              <w:sz w:val="24"/>
              <w:szCs w:val="24"/>
            </w:rPr>
            <w:t>ÍNDICE</w:t>
          </w:r>
          <w:bookmarkEnd w:id="7"/>
          <w:bookmarkEnd w:id="6"/>
        </w:p>
        <w:p w14:paraId="58705023" w14:textId="77777777" w:rsidR="00CE58E8" w:rsidRPr="00CE58E8" w:rsidRDefault="00CE58E8" w:rsidP="00002352">
          <w:pPr>
            <w:ind w:left="142" w:right="283" w:firstLine="142"/>
          </w:pPr>
        </w:p>
        <w:p w14:paraId="779178A4" w14:textId="396422AE" w:rsidR="009B6835" w:rsidRDefault="0000235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Fonts w:cs="Arial"/>
              <w:sz w:val="22"/>
              <w:szCs w:val="22"/>
            </w:rPr>
            <w:fldChar w:fldCharType="begin"/>
          </w:r>
          <w:r>
            <w:rPr>
              <w:rFonts w:cs="Arial"/>
              <w:sz w:val="22"/>
              <w:szCs w:val="22"/>
            </w:rPr>
            <w:instrText xml:space="preserve"> TOC \o "1-3" \h \z \u </w:instrText>
          </w:r>
          <w:r>
            <w:rPr>
              <w:rFonts w:cs="Arial"/>
              <w:sz w:val="22"/>
              <w:szCs w:val="22"/>
            </w:rPr>
            <w:fldChar w:fldCharType="separate"/>
          </w:r>
          <w:hyperlink w:anchor="_Toc165362533" w:history="1">
            <w:r w:rsidR="009B6835" w:rsidRPr="00344E47">
              <w:rPr>
                <w:rStyle w:val="Hyperlink"/>
                <w:rFonts w:cs="Arial"/>
                <w:noProof/>
              </w:rPr>
              <w:t>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</w:rPr>
              <w:t>FINALIDADE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2CE34F6" w14:textId="20AB7D0D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4" w:history="1">
            <w:r w:rsidR="009B6835" w:rsidRPr="00344E47">
              <w:rPr>
                <w:rStyle w:val="Hyperlink"/>
                <w:noProof/>
              </w:rPr>
              <w:t>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DEFINIÇOES E ABREVIATURAS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BD28986" w14:textId="0B8793CD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5" w:history="1">
            <w:r w:rsidR="009B6835" w:rsidRPr="00344E47">
              <w:rPr>
                <w:rStyle w:val="Hyperlink"/>
                <w:noProof/>
              </w:rPr>
              <w:t>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bdr w:val="none" w:sz="0" w:space="0" w:color="auto" w:frame="1"/>
              </w:rPr>
              <w:t>TIPICOS COMPONENTES DE</w:t>
            </w:r>
            <w:r w:rsidR="009B6835" w:rsidRPr="00344E47">
              <w:rPr>
                <w:rStyle w:val="Hyperlink"/>
                <w:noProof/>
              </w:rPr>
              <w:t xml:space="preserve"> INTEGRAÇÃO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6F2B073" w14:textId="12E6938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6" w:history="1">
            <w:r w:rsidR="009B6835" w:rsidRPr="00344E47">
              <w:rPr>
                <w:rStyle w:val="Hyperlink"/>
                <w:rFonts w:cs="Arial"/>
                <w:noProof/>
              </w:rPr>
              <w:t>3.1.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Conversor Modbus TCP/Modbus RTU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1767EC4B" w14:textId="0F7017E1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7" w:history="1">
            <w:r w:rsidR="009B6835" w:rsidRPr="00344E47">
              <w:rPr>
                <w:rStyle w:val="Hyperlink"/>
                <w:noProof/>
              </w:rPr>
              <w:t>3.2.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Conversor Serial RS232/RS485 – Ethernet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08E0BBC9" w14:textId="7AD4BB0F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8" w:history="1">
            <w:r w:rsidR="009B6835" w:rsidRPr="00344E47">
              <w:rPr>
                <w:rStyle w:val="Hyperlink"/>
                <w:rFonts w:cs="Arial"/>
                <w:noProof/>
              </w:rPr>
              <w:t>3.3.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CLP de Adequação – Remota I/O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6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090CCE3" w14:textId="2F374DF3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39" w:history="1">
            <w:r w:rsidR="009B6835" w:rsidRPr="00344E47">
              <w:rPr>
                <w:rStyle w:val="Hyperlink"/>
                <w:rFonts w:cs="Arial"/>
                <w:noProof/>
              </w:rPr>
              <w:t>3.4.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Ethernet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_Toc165362539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6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E10E327" w14:textId="22A7BB23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0" w:history="1">
            <w:r w:rsidR="009B6835" w:rsidRPr="00344E47">
              <w:rPr>
                <w:rStyle w:val="Hyperlink"/>
                <w:noProof/>
              </w:rPr>
              <w:t>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OBSERVAÇÕES GERAIS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7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8E71BF9" w14:textId="2A80C6E9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1" w:history="1">
            <w:r w:rsidR="009B6835" w:rsidRPr="00344E47">
              <w:rPr>
                <w:rStyle w:val="Hyperlink"/>
                <w:noProof/>
              </w:rPr>
              <w:t>5.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 xml:space="preserve">TÍPICO DE </w:t>
            </w:r>
            <w:r w:rsidR="009B6835" w:rsidRPr="00344E47">
              <w:rPr>
                <w:rStyle w:val="Hyperlink"/>
                <w:rFonts w:cs="Arial"/>
                <w:noProof/>
                <w:bdr w:val="none" w:sz="0" w:space="0" w:color="auto" w:frame="1"/>
              </w:rPr>
              <w:t>INTERLIGAÇÃO DE INTEGRAÇÃO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7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528D9E7" w14:textId="436A32EC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2" w:history="1">
            <w:r w:rsidR="009B6835" w:rsidRPr="00344E47">
              <w:rPr>
                <w:rStyle w:val="Hyperlink"/>
                <w:noProof/>
              </w:rPr>
              <w:t>5.1.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232 DB9-Terminal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_Toc165362542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7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B3C4078" w14:textId="2F6664AE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3" w:history="1">
            <w:r w:rsidR="009B6835" w:rsidRPr="00344E47">
              <w:rPr>
                <w:rStyle w:val="Hyperlink"/>
                <w:noProof/>
              </w:rPr>
              <w:t>5.2.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232 RJ45-Terminal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182155B" w14:textId="04C569FD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4" w:history="1">
            <w:r w:rsidR="009B6835" w:rsidRPr="00344E47">
              <w:rPr>
                <w:rStyle w:val="Hyperlink"/>
                <w:noProof/>
              </w:rPr>
              <w:t>5.3.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232 Terminal-Terminal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67A3520" w14:textId="696DE314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5" w:history="1">
            <w:r w:rsidR="009B6835" w:rsidRPr="00344E47">
              <w:rPr>
                <w:rStyle w:val="Hyperlink"/>
                <w:noProof/>
              </w:rPr>
              <w:t>5.4.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485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954EA23" w14:textId="579AB97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6" w:history="1">
            <w:r w:rsidR="009B6835" w:rsidRPr="00344E47">
              <w:rPr>
                <w:rStyle w:val="Hyperlink"/>
                <w:noProof/>
              </w:rPr>
              <w:t>5.5.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Ethernet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9A70E91" w14:textId="134565CC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7" w:history="1">
            <w:r w:rsidR="009B6835" w:rsidRPr="00344E47">
              <w:rPr>
                <w:rStyle w:val="Hyperlink"/>
                <w:noProof/>
              </w:rPr>
              <w:t>5.6.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Interligação I/O – Contato Seco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8E69FF3" w14:textId="5C1F0DD8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8" w:history="1">
            <w:r w:rsidR="009B6835" w:rsidRPr="00344E47">
              <w:rPr>
                <w:rStyle w:val="Hyperlink"/>
                <w:noProof/>
              </w:rPr>
              <w:t>5.7.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Interligação I/O – Contato com Tensão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2930DDD" w14:textId="1AFB4FD3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49" w:history="1">
            <w:r w:rsidR="009B6835" w:rsidRPr="00344E47">
              <w:rPr>
                <w:rStyle w:val="Hyperlink"/>
                <w:noProof/>
              </w:rPr>
              <w:t>5.8.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Interligação I/O – Relé de monitoramento de tensão para Disjuntores Monofásicos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_Toc165362549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7E878FED" w14:textId="78405847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0" w:history="1">
            <w:r w:rsidR="009B6835" w:rsidRPr="00344E47">
              <w:rPr>
                <w:rStyle w:val="Hyperlink"/>
                <w:noProof/>
              </w:rPr>
              <w:t>5.9.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Interface Serial RS 485 DB9-Terminal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13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1A98397" w14:textId="0A52BB54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1" w:history="1">
            <w:r w:rsidR="009B6835" w:rsidRPr="00344E47">
              <w:rPr>
                <w:rStyle w:val="Hyperlink"/>
                <w:noProof/>
              </w:rPr>
              <w:t>6.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TIPO DE INTEGRAÇÃO POR SISTEMA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F2A0182" w14:textId="132C1F2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2" w:history="1">
            <w:r w:rsidR="009B6835" w:rsidRPr="00344E47">
              <w:rPr>
                <w:rStyle w:val="Hyperlink"/>
                <w:rFonts w:cs="Arial"/>
                <w:noProof/>
              </w:rPr>
              <w:t>6.1.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Gerador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_Toc165362552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1988C746" w14:textId="22400090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3" w:history="1">
            <w:r w:rsidR="009B6835" w:rsidRPr="00344E47">
              <w:rPr>
                <w:rStyle w:val="Hyperlink"/>
                <w:rFonts w:cs="Arial"/>
                <w:noProof/>
              </w:rPr>
              <w:t>6.2.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Quadro de Distribuição de Bombas de Incêndio – QDBI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14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F518340" w14:textId="1539AF4E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4" w:history="1">
            <w:r w:rsidR="009B6835" w:rsidRPr="00344E47">
              <w:rPr>
                <w:rStyle w:val="Hyperlink"/>
                <w:noProof/>
              </w:rPr>
              <w:t>6.3.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Cabine Primária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524F847" w14:textId="3E2D9F34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5" w:history="1">
            <w:r w:rsidR="009B6835" w:rsidRPr="00344E47">
              <w:rPr>
                <w:rStyle w:val="Hyperlink"/>
                <w:noProof/>
              </w:rPr>
              <w:t>6.4.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QGD - Quadro geral de distribuição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16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655A750" w14:textId="6B078DB9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6" w:history="1">
            <w:r w:rsidR="009B6835" w:rsidRPr="00344E47">
              <w:rPr>
                <w:rStyle w:val="Hyperlink"/>
                <w:noProof/>
              </w:rPr>
              <w:t>6.5.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Centro de Distribuição 90Hz – CD-90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F009B01" w14:textId="2D455129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7" w:history="1">
            <w:r w:rsidR="009B6835" w:rsidRPr="00344E47">
              <w:rPr>
                <w:rStyle w:val="Hyperlink"/>
                <w:rFonts w:cs="Arial"/>
                <w:noProof/>
              </w:rPr>
              <w:t>6.6.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Retificadores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5474144" w14:textId="680CBA01" w:rsidR="009B6835" w:rsidRDefault="00000000">
          <w:pPr>
            <w:pStyle w:val="Sumrio3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8" w:history="1">
            <w:r w:rsidR="009B6835" w:rsidRPr="00344E47">
              <w:rPr>
                <w:rStyle w:val="Hyperlink"/>
                <w:noProof/>
              </w:rPr>
              <w:t>6.6.1.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Retificador-1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18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99FA79E" w14:textId="5116EB53" w:rsidR="009B6835" w:rsidRDefault="00000000">
          <w:pPr>
            <w:pStyle w:val="Sumrio3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59" w:history="1">
            <w:r w:rsidR="009B6835" w:rsidRPr="00344E47">
              <w:rPr>
                <w:rStyle w:val="Hyperlink"/>
                <w:noProof/>
              </w:rPr>
              <w:t>6.6.2.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Retificador-2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_Toc165362559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CEE310A" w14:textId="32773B7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0" w:history="1">
            <w:r w:rsidR="009B6835" w:rsidRPr="00344E47">
              <w:rPr>
                <w:rStyle w:val="Hyperlink"/>
                <w:rFonts w:cs="Arial"/>
                <w:noProof/>
              </w:rPr>
              <w:t>6.7.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rFonts w:cs="Arial"/>
                <w:noProof/>
                <w:shd w:val="clear" w:color="auto" w:fill="FFFFFF"/>
              </w:rPr>
              <w:t>Inversores e Chave Estática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8DC21E7" w14:textId="10164A93" w:rsidR="009B6835" w:rsidRDefault="00000000">
          <w:pPr>
            <w:pStyle w:val="Sumrio3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1" w:history="1">
            <w:r w:rsidR="009B6835" w:rsidRPr="00344E47">
              <w:rPr>
                <w:rStyle w:val="Hyperlink"/>
                <w:noProof/>
              </w:rPr>
              <w:t>6.7.1.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Inversor-1 15kVA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700D6984" w14:textId="64CA4F89" w:rsidR="009B6835" w:rsidRDefault="00000000">
          <w:pPr>
            <w:pStyle w:val="Sumrio3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2" w:history="1">
            <w:r w:rsidR="009B6835" w:rsidRPr="00344E47">
              <w:rPr>
                <w:rStyle w:val="Hyperlink"/>
                <w:noProof/>
              </w:rPr>
              <w:t>6.7.2.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Inversor-2 25kVA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_Toc165362562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19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D95DB8C" w14:textId="4BD29135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3" w:history="1">
            <w:r w:rsidR="009B6835" w:rsidRPr="00344E47">
              <w:rPr>
                <w:rStyle w:val="Hyperlink"/>
                <w:noProof/>
              </w:rPr>
              <w:t>6.8.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UTR Chave Seccionadora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09146799" w14:textId="283AFBE6" w:rsidR="009B6835" w:rsidRDefault="00000000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4" w:history="1">
            <w:r w:rsidR="009B6835" w:rsidRPr="00344E47">
              <w:rPr>
                <w:rStyle w:val="Hyperlink"/>
                <w:noProof/>
              </w:rPr>
              <w:t>6.9.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Sistema de Multimídia (PMV/SON/CRONO)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ED714F9" w14:textId="428E5D20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5" w:history="1">
            <w:r w:rsidR="009B6835" w:rsidRPr="00344E47">
              <w:rPr>
                <w:rStyle w:val="Hyperlink"/>
                <w:noProof/>
              </w:rPr>
              <w:t>6.10.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Elevadores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C4C7DBB" w14:textId="157A7CF9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6" w:history="1">
            <w:r w:rsidR="009B6835" w:rsidRPr="00344E47">
              <w:rPr>
                <w:rStyle w:val="Hyperlink"/>
                <w:noProof/>
              </w:rPr>
              <w:t>6.11.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Escadas Rolantes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20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D8050B7" w14:textId="7F7E7DD7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7" w:history="1">
            <w:r w:rsidR="009B6835" w:rsidRPr="00344E47">
              <w:rPr>
                <w:rStyle w:val="Hyperlink"/>
                <w:noProof/>
              </w:rPr>
              <w:t>6.12.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Temperatura de Salas Técnicas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EA557E5" w14:textId="790B8A69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8" w:history="1">
            <w:r w:rsidR="009B6835" w:rsidRPr="00344E47">
              <w:rPr>
                <w:rStyle w:val="Hyperlink"/>
                <w:noProof/>
              </w:rPr>
              <w:t>6.13.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Central de Incêndio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1829B6BF" w14:textId="7BFE45EE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69" w:history="1">
            <w:r w:rsidR="009B6835" w:rsidRPr="00344E47">
              <w:rPr>
                <w:rStyle w:val="Hyperlink"/>
                <w:noProof/>
              </w:rPr>
              <w:t>6.14.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Bloqueios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_Toc165362569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13548CF7" w14:textId="1B4E03C0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0" w:history="1">
            <w:r w:rsidR="009B6835" w:rsidRPr="00344E47">
              <w:rPr>
                <w:rStyle w:val="Hyperlink"/>
                <w:noProof/>
              </w:rPr>
              <w:t>6.15.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Câmeras - CFTV / SME / SVMD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DB08F76" w14:textId="74A7FE0D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1" w:history="1">
            <w:r w:rsidR="009B6835" w:rsidRPr="00344E47">
              <w:rPr>
                <w:rStyle w:val="Hyperlink"/>
                <w:noProof/>
              </w:rPr>
              <w:t>6.16.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Sistema de Solicitação de Auxílio ao Usuário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21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97C7064" w14:textId="0AEA2CDF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2" w:history="1">
            <w:r w:rsidR="009B6835" w:rsidRPr="00344E47">
              <w:rPr>
                <w:rStyle w:val="Hyperlink"/>
                <w:noProof/>
              </w:rPr>
              <w:t>6.17.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Sistema de Controle de Acesso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_Toc165362572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65F093F4" w14:textId="60A26DA8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3" w:history="1">
            <w:r w:rsidR="009B6835" w:rsidRPr="00344E47">
              <w:rPr>
                <w:rStyle w:val="Hyperlink"/>
                <w:noProof/>
              </w:rPr>
              <w:t>6.18.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Painéis de Força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_Toc165362573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968D97F" w14:textId="4E085B21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4" w:history="1">
            <w:r w:rsidR="009B6835" w:rsidRPr="00344E47">
              <w:rPr>
                <w:rStyle w:val="Hyperlink"/>
                <w:noProof/>
              </w:rPr>
              <w:t>6.19.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Painel Carregador de Baterias - PAC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_Toc165362574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266CBF85" w14:textId="01406E13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5" w:history="1">
            <w:r w:rsidR="009B6835" w:rsidRPr="00344E47">
              <w:rPr>
                <w:rStyle w:val="Hyperlink"/>
                <w:noProof/>
              </w:rPr>
              <w:t>6.20.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Remotas de Adequação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_Toc165362575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4FC17C0" w14:textId="60A4A628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6" w:history="1">
            <w:r w:rsidR="009B6835" w:rsidRPr="00344E47">
              <w:rPr>
                <w:rStyle w:val="Hyperlink"/>
                <w:noProof/>
              </w:rPr>
              <w:t>6.21.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Painel Alimentação de Bloqueios - PAB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_Toc165362576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22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4627F0B3" w14:textId="273FEB1F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7" w:history="1">
            <w:r w:rsidR="009B6835" w:rsidRPr="00344E47">
              <w:rPr>
                <w:rStyle w:val="Hyperlink"/>
                <w:noProof/>
              </w:rPr>
              <w:t>6.22.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Painel Essencial - PESS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_Toc165362577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23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0549D59A" w14:textId="5E316971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8" w:history="1">
            <w:r w:rsidR="009B6835" w:rsidRPr="00344E47">
              <w:rPr>
                <w:rStyle w:val="Hyperlink"/>
                <w:noProof/>
              </w:rPr>
              <w:t>6.23.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SACB – Sistema de Alimentação e Controle de Bombas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_Toc165362578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23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7C942EDD" w14:textId="5F91BCA1" w:rsidR="009B6835" w:rsidRDefault="00000000">
          <w:pPr>
            <w:pStyle w:val="Sumrio2"/>
            <w:tabs>
              <w:tab w:val="left" w:pos="12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79" w:history="1">
            <w:r w:rsidR="009B6835" w:rsidRPr="00344E47">
              <w:rPr>
                <w:rStyle w:val="Hyperlink"/>
                <w:noProof/>
              </w:rPr>
              <w:t>6.24.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Quadro de Distribuição de Corrente Contínua - QDCC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_Toc165362579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25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BD6BDC8" w14:textId="6647469B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80" w:history="1">
            <w:r w:rsidR="009B6835" w:rsidRPr="00344E47">
              <w:rPr>
                <w:rStyle w:val="Hyperlink"/>
                <w:noProof/>
              </w:rPr>
              <w:t>7.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RELAÇÃO TÓPICOS DE EQUIPAMENTOS X MAPA DE COMUNICAÇÃO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_Toc165362580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26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583B9844" w14:textId="13354976" w:rsidR="009B68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2581" w:history="1">
            <w:r w:rsidR="009B6835" w:rsidRPr="00344E47">
              <w:rPr>
                <w:rStyle w:val="Hyperlink"/>
                <w:noProof/>
              </w:rPr>
              <w:t>8.</w:t>
            </w:r>
            <w:r w:rsidR="009B683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B6835" w:rsidRPr="00344E47">
              <w:rPr>
                <w:rStyle w:val="Hyperlink"/>
                <w:noProof/>
              </w:rPr>
              <w:t>Conversores Serial/Ethernet e Fontes 24V</w:t>
            </w:r>
            <w:r w:rsidR="009B6835" w:rsidRPr="00344E47">
              <w:rPr>
                <w:rStyle w:val="Hyperlink"/>
                <w:noProof/>
                <w:vertAlign w:val="subscript"/>
              </w:rPr>
              <w:t>CC</w:t>
            </w:r>
            <w:r w:rsidR="009B6835">
              <w:rPr>
                <w:noProof/>
                <w:webHidden/>
              </w:rPr>
              <w:tab/>
            </w:r>
            <w:r w:rsidR="009B6835">
              <w:rPr>
                <w:noProof/>
                <w:webHidden/>
              </w:rPr>
              <w:fldChar w:fldCharType="begin"/>
            </w:r>
            <w:r w:rsidR="009B6835">
              <w:rPr>
                <w:noProof/>
                <w:webHidden/>
              </w:rPr>
              <w:instrText xml:space="preserve"> PAGEREF _Toc165362581 \h </w:instrText>
            </w:r>
            <w:r w:rsidR="009B6835">
              <w:rPr>
                <w:noProof/>
                <w:webHidden/>
              </w:rPr>
            </w:r>
            <w:r w:rsidR="009B6835">
              <w:rPr>
                <w:noProof/>
                <w:webHidden/>
              </w:rPr>
              <w:fldChar w:fldCharType="separate"/>
            </w:r>
            <w:r w:rsidR="009B6835">
              <w:rPr>
                <w:noProof/>
                <w:webHidden/>
              </w:rPr>
              <w:t>27</w:t>
            </w:r>
            <w:r w:rsidR="009B6835">
              <w:rPr>
                <w:noProof/>
                <w:webHidden/>
              </w:rPr>
              <w:fldChar w:fldCharType="end"/>
            </w:r>
          </w:hyperlink>
        </w:p>
        <w:p w14:paraId="3AC6814B" w14:textId="014D5727" w:rsidR="00CE58E8" w:rsidRDefault="00002352" w:rsidP="00002352">
          <w:pPr>
            <w:ind w:left="142" w:right="283"/>
          </w:pPr>
          <w:r>
            <w:rPr>
              <w:rFonts w:ascii="Arial" w:hAnsi="Arial" w:cs="Arial"/>
              <w:sz w:val="22"/>
              <w:szCs w:val="22"/>
            </w:rPr>
            <w:fldChar w:fldCharType="end"/>
          </w:r>
        </w:p>
      </w:sdtContent>
    </w:sdt>
    <w:p w14:paraId="59210F0D" w14:textId="7BC0E254" w:rsidR="00AD1CBC" w:rsidRDefault="00AD1CBC">
      <w:pPr>
        <w:suppressAutoHyphens w:val="0"/>
      </w:pPr>
    </w:p>
    <w:p w14:paraId="368BFFE6" w14:textId="29565D14" w:rsidR="00F81A80" w:rsidRPr="004949E0" w:rsidRDefault="00F81A80" w:rsidP="00F81A80">
      <w:pPr>
        <w:suppressAutoHyphens w:val="0"/>
        <w:rPr>
          <w:rFonts w:cs="Arial"/>
          <w:sz w:val="24"/>
          <w:szCs w:val="24"/>
        </w:rPr>
      </w:pPr>
      <w:bookmarkStart w:id="8" w:name="_Toc128558599"/>
    </w:p>
    <w:p w14:paraId="7CF83A6E" w14:textId="60446E7C" w:rsidR="00F81A80" w:rsidRPr="00F81A80" w:rsidRDefault="009B6835" w:rsidP="00F81A80">
      <w:pPr>
        <w:suppressAutoHyphens w:val="0"/>
        <w:rPr>
          <w:rFonts w:ascii="Arial" w:hAnsi="Arial" w:cs="Arial"/>
          <w:b/>
          <w:kern w:val="3"/>
          <w:sz w:val="22"/>
          <w:szCs w:val="22"/>
        </w:rPr>
      </w:pPr>
      <w:r>
        <w:rPr>
          <w:rFonts w:ascii="Arial" w:hAnsi="Arial" w:cs="Arial"/>
          <w:b/>
          <w:kern w:val="3"/>
          <w:sz w:val="22"/>
          <w:szCs w:val="22"/>
        </w:rPr>
        <w:br w:type="page"/>
      </w:r>
    </w:p>
    <w:p w14:paraId="0636D551" w14:textId="3EF0CA41" w:rsidR="00457F5D" w:rsidRPr="00D12292" w:rsidRDefault="00457F5D" w:rsidP="002C4F60">
      <w:pPr>
        <w:pStyle w:val="Ttulo1"/>
        <w:numPr>
          <w:ilvl w:val="0"/>
          <w:numId w:val="4"/>
        </w:numPr>
        <w:rPr>
          <w:rFonts w:cs="Arial"/>
          <w:sz w:val="22"/>
          <w:szCs w:val="22"/>
        </w:rPr>
      </w:pPr>
      <w:bookmarkStart w:id="9" w:name="_Toc165362533"/>
      <w:r w:rsidRPr="00D12292">
        <w:rPr>
          <w:rFonts w:cs="Arial"/>
          <w:sz w:val="22"/>
          <w:szCs w:val="22"/>
        </w:rPr>
        <w:lastRenderedPageBreak/>
        <w:t>FINALIDADE</w:t>
      </w:r>
      <w:bookmarkEnd w:id="8"/>
      <w:bookmarkEnd w:id="9"/>
    </w:p>
    <w:p w14:paraId="00A24159" w14:textId="0B156864" w:rsidR="00457F5D" w:rsidRDefault="00457F5D" w:rsidP="003A3433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5137E0">
        <w:rPr>
          <w:rFonts w:ascii="Arial" w:hAnsi="Arial" w:cs="Arial"/>
          <w:sz w:val="22"/>
          <w:szCs w:val="22"/>
        </w:rPr>
        <w:t xml:space="preserve">Este documento tem por objetivo </w:t>
      </w:r>
      <w:r w:rsidR="00746952" w:rsidRPr="005137E0">
        <w:rPr>
          <w:rFonts w:ascii="Arial" w:hAnsi="Arial" w:cs="Arial"/>
          <w:sz w:val="22"/>
          <w:szCs w:val="22"/>
        </w:rPr>
        <w:t>detalhar</w:t>
      </w:r>
      <w:r w:rsidR="00BC7563" w:rsidRPr="005137E0">
        <w:rPr>
          <w:rFonts w:ascii="Arial" w:hAnsi="Arial" w:cs="Arial"/>
          <w:sz w:val="22"/>
          <w:szCs w:val="22"/>
        </w:rPr>
        <w:t xml:space="preserve"> </w:t>
      </w:r>
      <w:r w:rsidR="001B7695" w:rsidRPr="005137E0">
        <w:rPr>
          <w:rFonts w:ascii="Arial" w:hAnsi="Arial" w:cs="Arial"/>
          <w:sz w:val="22"/>
          <w:szCs w:val="22"/>
        </w:rPr>
        <w:t>a integração dos equipamentos com o SCADA</w:t>
      </w:r>
      <w:r w:rsidR="00A44939" w:rsidRPr="005137E0">
        <w:rPr>
          <w:rFonts w:ascii="Arial" w:hAnsi="Arial" w:cs="Arial"/>
          <w:sz w:val="22"/>
          <w:szCs w:val="22"/>
        </w:rPr>
        <w:t xml:space="preserve"> </w:t>
      </w:r>
      <w:r w:rsidR="005A73A2" w:rsidRPr="005137E0">
        <w:rPr>
          <w:rFonts w:ascii="Arial" w:hAnsi="Arial" w:cs="Arial"/>
          <w:sz w:val="22"/>
          <w:szCs w:val="22"/>
        </w:rPr>
        <w:t>do</w:t>
      </w:r>
      <w:r w:rsidR="00A44939" w:rsidRPr="005137E0">
        <w:rPr>
          <w:rFonts w:ascii="Arial" w:hAnsi="Arial" w:cs="Arial"/>
          <w:sz w:val="22"/>
          <w:szCs w:val="22"/>
        </w:rPr>
        <w:t xml:space="preserve"> </w:t>
      </w:r>
      <w:r w:rsidR="00173078" w:rsidRPr="005137E0">
        <w:rPr>
          <w:rFonts w:ascii="Arial" w:hAnsi="Arial" w:cs="Arial"/>
          <w:sz w:val="22"/>
          <w:szCs w:val="22"/>
        </w:rPr>
        <w:t>SCL</w:t>
      </w:r>
      <w:r w:rsidRPr="005137E0">
        <w:rPr>
          <w:rFonts w:ascii="Arial" w:hAnsi="Arial" w:cs="Arial"/>
          <w:sz w:val="22"/>
          <w:szCs w:val="22"/>
        </w:rPr>
        <w:t xml:space="preserve"> Sistema de Controle Local –</w:t>
      </w:r>
      <w:r w:rsidR="005A73A2" w:rsidRPr="005137E0">
        <w:rPr>
          <w:rFonts w:ascii="Arial" w:hAnsi="Arial" w:cs="Arial"/>
          <w:sz w:val="22"/>
          <w:szCs w:val="22"/>
        </w:rPr>
        <w:t xml:space="preserve"> </w:t>
      </w:r>
      <w:bookmarkStart w:id="10" w:name="_Hlk133489356"/>
      <w:r w:rsidRPr="005137E0">
        <w:rPr>
          <w:rFonts w:ascii="Arial" w:hAnsi="Arial" w:cs="Arial"/>
          <w:sz w:val="22"/>
          <w:szCs w:val="22"/>
        </w:rPr>
        <w:t>da</w:t>
      </w:r>
      <w:r w:rsidR="006B156F">
        <w:rPr>
          <w:rFonts w:ascii="Arial" w:hAnsi="Arial" w:cs="Arial"/>
          <w:sz w:val="22"/>
          <w:szCs w:val="22"/>
        </w:rPr>
        <w:t xml:space="preserve"> </w:t>
      </w:r>
      <w:bookmarkEnd w:id="10"/>
      <w:r w:rsidR="00200843">
        <w:rPr>
          <w:rFonts w:ascii="Arial" w:hAnsi="Arial"/>
          <w:sz w:val="22"/>
          <w:szCs w:val="22"/>
        </w:rPr>
        <w:t>CARAPICUÍBA</w:t>
      </w:r>
      <w:r w:rsidR="006B156F" w:rsidRPr="006B156F">
        <w:rPr>
          <w:rFonts w:ascii="Arial" w:hAnsi="Arial"/>
          <w:sz w:val="22"/>
          <w:szCs w:val="22"/>
        </w:rPr>
        <w:t xml:space="preserve"> </w:t>
      </w:r>
      <w:r w:rsidR="00A44939" w:rsidRPr="005137E0">
        <w:rPr>
          <w:rFonts w:ascii="Arial" w:hAnsi="Arial" w:cs="Arial"/>
          <w:sz w:val="22"/>
          <w:szCs w:val="22"/>
        </w:rPr>
        <w:t xml:space="preserve">da Linha </w:t>
      </w:r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DOCPROPERTY  Cb1_Linha  \* MERGEFORMAT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1C403A">
        <w:rPr>
          <w:rFonts w:ascii="Arial" w:hAnsi="Arial" w:cs="Arial"/>
          <w:sz w:val="22"/>
          <w:szCs w:val="22"/>
        </w:rPr>
        <w:t>08</w: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r w:rsidR="00970A1C" w:rsidRPr="005137E0">
        <w:rPr>
          <w:rFonts w:ascii="Arial" w:hAnsi="Arial" w:cs="Arial"/>
          <w:sz w:val="22"/>
          <w:szCs w:val="22"/>
        </w:rPr>
        <w:t>-</w:t>
      </w:r>
      <w:bookmarkStart w:id="11" w:name="_Hlk129593914"/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IF </w:instrText>
      </w:r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 DOCPROPERTY  Cb1_Linha 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1C403A">
        <w:rPr>
          <w:rFonts w:ascii="Arial" w:hAnsi="Arial" w:cs="Arial"/>
          <w:sz w:val="22"/>
          <w:szCs w:val="22"/>
        </w:rPr>
        <w:instrText>08</w:instrTex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r w:rsidR="00970A1C" w:rsidRPr="005137E0">
        <w:rPr>
          <w:rFonts w:ascii="Arial" w:hAnsi="Arial" w:cs="Arial"/>
          <w:sz w:val="22"/>
          <w:szCs w:val="22"/>
        </w:rPr>
        <w:instrText xml:space="preserve">="08" "Diamante" "Esmeralda" \* MERGEFORMAT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4F19D2" w:rsidRPr="005137E0">
        <w:rPr>
          <w:rFonts w:ascii="Arial" w:hAnsi="Arial" w:cs="Arial"/>
          <w:noProof/>
          <w:sz w:val="22"/>
          <w:szCs w:val="22"/>
        </w:rPr>
        <w:t>Diamante</w: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bookmarkEnd w:id="11"/>
      <w:r w:rsidR="005A73A2" w:rsidRPr="005137E0">
        <w:rPr>
          <w:rFonts w:ascii="Arial" w:hAnsi="Arial" w:cs="Arial"/>
          <w:sz w:val="22"/>
          <w:szCs w:val="22"/>
        </w:rPr>
        <w:t xml:space="preserve">, referente </w:t>
      </w:r>
      <w:r w:rsidRPr="005137E0">
        <w:rPr>
          <w:rFonts w:ascii="Arial" w:hAnsi="Arial" w:cs="Arial"/>
          <w:sz w:val="22"/>
          <w:szCs w:val="22"/>
        </w:rPr>
        <w:t>as linhas de trens metropolitanos de São Paulo.</w:t>
      </w:r>
    </w:p>
    <w:p w14:paraId="0B7B704A" w14:textId="77777777" w:rsidR="00C02052" w:rsidRDefault="00C02052" w:rsidP="003A3433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1B0CBE5B" w14:textId="77777777" w:rsidR="00C02052" w:rsidRPr="00BF48E8" w:rsidRDefault="00C02052" w:rsidP="00C02052">
      <w:pPr>
        <w:pStyle w:val="Ttulo1"/>
        <w:numPr>
          <w:ilvl w:val="0"/>
          <w:numId w:val="1"/>
        </w:numPr>
      </w:pPr>
      <w:bookmarkStart w:id="12" w:name="_Toc129252372"/>
      <w:bookmarkStart w:id="13" w:name="_Toc129252773"/>
      <w:bookmarkStart w:id="14" w:name="_Toc131143987"/>
      <w:bookmarkStart w:id="15" w:name="_Toc132352755"/>
      <w:bookmarkStart w:id="16" w:name="_Toc132720378"/>
      <w:bookmarkStart w:id="17" w:name="_Toc165362534"/>
      <w:r w:rsidRPr="00BF48E8">
        <w:t>DEFINIÇOES E ABREVIATURAS</w:t>
      </w:r>
      <w:bookmarkEnd w:id="12"/>
      <w:bookmarkEnd w:id="13"/>
      <w:bookmarkEnd w:id="14"/>
      <w:bookmarkEnd w:id="15"/>
      <w:bookmarkEnd w:id="16"/>
      <w:bookmarkEnd w:id="17"/>
    </w:p>
    <w:p w14:paraId="52EF5BB6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bookmarkStart w:id="18" w:name="_Hlk133252732"/>
      <w:r w:rsidRPr="00C10C9E">
        <w:rPr>
          <w:rFonts w:ascii="Arial" w:hAnsi="Arial" w:cs="Arial"/>
          <w:sz w:val="22"/>
          <w:szCs w:val="22"/>
        </w:rPr>
        <w:t>AMV - Aparelho de Mudança de Via.</w:t>
      </w:r>
    </w:p>
    <w:p w14:paraId="439E26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ATC - </w:t>
      </w:r>
      <w:proofErr w:type="spellStart"/>
      <w:r w:rsidRPr="00C10C9E">
        <w:rPr>
          <w:rFonts w:ascii="Arial" w:hAnsi="Arial" w:cs="Arial"/>
          <w:sz w:val="22"/>
          <w:szCs w:val="22"/>
        </w:rPr>
        <w:t>Automatic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Train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Control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- Controle Automático de Trens.</w:t>
      </w:r>
    </w:p>
    <w:p w14:paraId="2545CCA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ATCU - </w:t>
      </w:r>
      <w:proofErr w:type="spellStart"/>
      <w:r w:rsidRPr="00C10C9E">
        <w:rPr>
          <w:rFonts w:ascii="Arial" w:hAnsi="Arial" w:cs="Arial"/>
          <w:sz w:val="22"/>
          <w:szCs w:val="22"/>
        </w:rPr>
        <w:t>Automatic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Train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Control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Universal - Controle Automático de Trens Universal.</w:t>
      </w:r>
    </w:p>
    <w:p w14:paraId="01C8A00D" w14:textId="75832A61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ATO - Sistema de Operação Automática (</w:t>
      </w:r>
      <w:proofErr w:type="spellStart"/>
      <w:r w:rsidRPr="00C10C9E">
        <w:rPr>
          <w:rFonts w:ascii="Arial" w:hAnsi="Arial" w:cs="Arial"/>
          <w:sz w:val="22"/>
          <w:szCs w:val="22"/>
        </w:rPr>
        <w:t>Automatic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Train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Operation</w:t>
      </w:r>
      <w:proofErr w:type="spellEnd"/>
      <w:r w:rsidRPr="00C10C9E">
        <w:rPr>
          <w:rFonts w:ascii="Arial" w:hAnsi="Arial" w:cs="Arial"/>
          <w:sz w:val="22"/>
          <w:szCs w:val="22"/>
        </w:rPr>
        <w:t>).</w:t>
      </w:r>
    </w:p>
    <w:p w14:paraId="08B0B87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ATP - Sistema acoplado ao sistema de sinalização que controla os limites de velocidades dos trens ao longo da linha.</w:t>
      </w:r>
    </w:p>
    <w:p w14:paraId="7EA25B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ATS - </w:t>
      </w:r>
      <w:proofErr w:type="spellStart"/>
      <w:r w:rsidRPr="00C10C9E">
        <w:rPr>
          <w:rFonts w:ascii="Arial" w:hAnsi="Arial" w:cs="Arial"/>
          <w:sz w:val="22"/>
          <w:szCs w:val="22"/>
        </w:rPr>
        <w:t>Automatic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Train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Stop – Parada Automática de Trens.</w:t>
      </w:r>
    </w:p>
    <w:p w14:paraId="35AB36E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CCO - Centro de Controle Operacional</w:t>
      </w:r>
    </w:p>
    <w:p w14:paraId="0466B9DB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CD - Concentrador de Dados.</w:t>
      </w:r>
    </w:p>
    <w:p w14:paraId="73F4A9E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CD 90 Hz - Centro de Distribuição de Energia em 90 Hz (exclusivos estações das Linhas 8)</w:t>
      </w:r>
    </w:p>
    <w:p w14:paraId="0C27B8C0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CS – Cabine Seccionadora 12</w:t>
      </w:r>
    </w:p>
    <w:p w14:paraId="6AE7548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CFTV - Circuito Fechado de TV</w:t>
      </w:r>
    </w:p>
    <w:p w14:paraId="47A26A0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CMCP - Comissão de Monitoramento das Concessões e Permissões</w:t>
      </w:r>
    </w:p>
    <w:p w14:paraId="3CCB58C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CONPRESP - Conselho Municipal de Preservação do Patrimônio Histórico, Cultural e Ambiental da Cidade de São Paulo.</w:t>
      </w:r>
    </w:p>
    <w:p w14:paraId="6018AA6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CREA - Conselho Regional de Engenharia e Agronomia.</w:t>
      </w:r>
    </w:p>
    <w:p w14:paraId="2D4DCD1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CRON - Sistema de Cronometria.</w:t>
      </w:r>
    </w:p>
    <w:p w14:paraId="1CC0DFF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IHM - Interface Homem Máquina.</w:t>
      </w:r>
    </w:p>
    <w:p w14:paraId="2E5DCC72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MTBF - Mean Time Between Failures</w:t>
      </w:r>
    </w:p>
    <w:p w14:paraId="5F78FB97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 xml:space="preserve">PCL - </w:t>
      </w:r>
      <w:proofErr w:type="spellStart"/>
      <w:r w:rsidRPr="006378F0">
        <w:rPr>
          <w:rFonts w:ascii="Arial" w:hAnsi="Arial" w:cs="Arial"/>
          <w:sz w:val="22"/>
          <w:szCs w:val="22"/>
          <w:lang w:val="en-US"/>
        </w:rPr>
        <w:t>Postos</w:t>
      </w:r>
      <w:proofErr w:type="spellEnd"/>
      <w:r w:rsidRPr="006378F0">
        <w:rPr>
          <w:rFonts w:ascii="Arial" w:hAnsi="Arial" w:cs="Arial"/>
          <w:sz w:val="22"/>
          <w:szCs w:val="22"/>
          <w:lang w:val="en-US"/>
        </w:rPr>
        <w:t xml:space="preserve"> de </w:t>
      </w:r>
      <w:proofErr w:type="spellStart"/>
      <w:r w:rsidRPr="006378F0">
        <w:rPr>
          <w:rFonts w:ascii="Arial" w:hAnsi="Arial" w:cs="Arial"/>
          <w:sz w:val="22"/>
          <w:szCs w:val="22"/>
          <w:lang w:val="en-US"/>
        </w:rPr>
        <w:t>Controle</w:t>
      </w:r>
      <w:proofErr w:type="spellEnd"/>
      <w:r w:rsidRPr="006378F0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6378F0">
        <w:rPr>
          <w:rFonts w:ascii="Arial" w:hAnsi="Arial" w:cs="Arial"/>
          <w:sz w:val="22"/>
          <w:szCs w:val="22"/>
          <w:lang w:val="en-US"/>
        </w:rPr>
        <w:t>Locais</w:t>
      </w:r>
      <w:proofErr w:type="spellEnd"/>
      <w:r w:rsidRPr="006378F0">
        <w:rPr>
          <w:rFonts w:ascii="Arial" w:hAnsi="Arial" w:cs="Arial"/>
          <w:sz w:val="22"/>
          <w:szCs w:val="22"/>
          <w:lang w:val="en-US"/>
        </w:rPr>
        <w:t>.</w:t>
      </w:r>
    </w:p>
    <w:p w14:paraId="3F58C95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PCP - Posto de Controle do Pátio.</w:t>
      </w:r>
    </w:p>
    <w:p w14:paraId="4C2FECC3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PCS - Postos de Controle Setoriais.</w:t>
      </w:r>
    </w:p>
    <w:p w14:paraId="659AC17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7CFDD1A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PDF - Painel de Distribuição de Força.</w:t>
      </w:r>
    </w:p>
    <w:p w14:paraId="30607CB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PIMS - Plant </w:t>
      </w:r>
      <w:proofErr w:type="spellStart"/>
      <w:r w:rsidRPr="00C10C9E">
        <w:rPr>
          <w:rFonts w:ascii="Arial" w:hAnsi="Arial" w:cs="Arial"/>
          <w:sz w:val="22"/>
          <w:szCs w:val="22"/>
        </w:rPr>
        <w:t>Information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Management System</w:t>
      </w:r>
    </w:p>
    <w:p w14:paraId="009E116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PMV - Painéis de Mensagem Variáveis.</w:t>
      </w:r>
    </w:p>
    <w:p w14:paraId="4B0DDBA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QAB – Quadro de Alimentação de Bloqueios</w:t>
      </w:r>
    </w:p>
    <w:p w14:paraId="6DB17E72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QDCA – Quadro de Distribuição de Corrente Alternada</w:t>
      </w:r>
    </w:p>
    <w:p w14:paraId="4D4CD7B8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QDI – Quadro de Iluminação</w:t>
      </w:r>
    </w:p>
    <w:p w14:paraId="17FC94D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QACB – Quadro de Alimentação de Carregador de Baterias</w:t>
      </w:r>
    </w:p>
    <w:p w14:paraId="4FE7FF7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QDCC - Quadro de Distribuição de Corrente Contínua</w:t>
      </w:r>
    </w:p>
    <w:p w14:paraId="12411509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QGBT - Quadro Geral de Baixa Tensão</w:t>
      </w:r>
    </w:p>
    <w:p w14:paraId="65D0BDB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SBT - Sala de Baixa Tensão.</w:t>
      </w:r>
    </w:p>
    <w:p w14:paraId="140A8E8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SCA - Sistema de Controle de Acesso.</w:t>
      </w:r>
    </w:p>
    <w:p w14:paraId="740A158C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SCADA - Supervisory Control and Data Acquisition.</w:t>
      </w:r>
    </w:p>
    <w:p w14:paraId="41E9938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SCAP - Sistema de Controle de Arrecadação e Passageiros.</w:t>
      </w:r>
    </w:p>
    <w:p w14:paraId="38CD324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SCL – Sistema de Controle Local</w:t>
      </w:r>
    </w:p>
    <w:p w14:paraId="330F9DC6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SGC – Sistema de gestão central</w:t>
      </w:r>
    </w:p>
    <w:p w14:paraId="79247AA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SE - Subestação Elétrica.</w:t>
      </w:r>
    </w:p>
    <w:p w14:paraId="07838FE7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SME – Sistema de monitoramento eletrônico</w:t>
      </w:r>
    </w:p>
    <w:p w14:paraId="5D343C00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lastRenderedPageBreak/>
        <w:t>SMM - Sistema Multimídia.</w:t>
      </w:r>
    </w:p>
    <w:p w14:paraId="37EEB6D9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SMV - Sistema de Monitoramento de Vias.</w:t>
      </w:r>
    </w:p>
    <w:p w14:paraId="5BE97D6B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SSO - Sala de Supervisão Operacional.</w:t>
      </w:r>
    </w:p>
    <w:p w14:paraId="277D62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SSX - Sistema de Solicitação de Auxílio ao Usuário.</w:t>
      </w:r>
    </w:p>
    <w:p w14:paraId="10468ED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STO - Sistema de Transmissão Óptico.</w:t>
      </w:r>
    </w:p>
    <w:p w14:paraId="7DE22CF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 xml:space="preserve">TCP-IP - </w:t>
      </w:r>
      <w:proofErr w:type="spellStart"/>
      <w:r w:rsidRPr="00C10C9E">
        <w:rPr>
          <w:rFonts w:ascii="Arial" w:hAnsi="Arial" w:cs="Arial"/>
          <w:sz w:val="22"/>
          <w:szCs w:val="22"/>
        </w:rPr>
        <w:t>Transmission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Control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10C9E">
        <w:rPr>
          <w:rFonts w:ascii="Arial" w:hAnsi="Arial" w:cs="Arial"/>
          <w:sz w:val="22"/>
          <w:szCs w:val="22"/>
        </w:rPr>
        <w:t>Protocol</w:t>
      </w:r>
      <w:proofErr w:type="spellEnd"/>
      <w:r w:rsidRPr="00C10C9E">
        <w:rPr>
          <w:rFonts w:ascii="Arial" w:hAnsi="Arial" w:cs="Arial"/>
          <w:sz w:val="22"/>
          <w:szCs w:val="22"/>
        </w:rPr>
        <w:t xml:space="preserve"> - Internet </w:t>
      </w:r>
      <w:proofErr w:type="spellStart"/>
      <w:r w:rsidRPr="00C10C9E">
        <w:rPr>
          <w:rFonts w:ascii="Arial" w:hAnsi="Arial" w:cs="Arial"/>
          <w:sz w:val="22"/>
          <w:szCs w:val="22"/>
        </w:rPr>
        <w:t>Protocol</w:t>
      </w:r>
      <w:proofErr w:type="spellEnd"/>
      <w:r w:rsidRPr="00C10C9E">
        <w:rPr>
          <w:rFonts w:ascii="Arial" w:hAnsi="Arial" w:cs="Arial"/>
          <w:sz w:val="22"/>
          <w:szCs w:val="22"/>
        </w:rPr>
        <w:t>.</w:t>
      </w:r>
    </w:p>
    <w:p w14:paraId="68E4B4C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UCD - Unidade Concentradora de Dados.</w:t>
      </w:r>
    </w:p>
    <w:p w14:paraId="28F94D6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USCA - Unidade de Supervisão de Corrente Alternada.</w:t>
      </w:r>
    </w:p>
    <w:bookmarkEnd w:id="18"/>
    <w:p w14:paraId="17152569" w14:textId="77777777" w:rsidR="00746952" w:rsidRPr="00397659" w:rsidRDefault="00746952" w:rsidP="005132F8">
      <w:p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6BB19A4B" w14:textId="122AACAC" w:rsidR="00457F5D" w:rsidRPr="00BF48E8" w:rsidRDefault="00716D68" w:rsidP="00AD1CBC">
      <w:pPr>
        <w:pStyle w:val="Ttulo1"/>
      </w:pPr>
      <w:bookmarkStart w:id="19" w:name="_Toc165362535"/>
      <w:r w:rsidRPr="00BF48E8">
        <w:rPr>
          <w:rStyle w:val="normaltextrun"/>
          <w:rFonts w:cs="Arial"/>
          <w:color w:val="000000"/>
          <w:bdr w:val="none" w:sz="0" w:space="0" w:color="auto" w:frame="1"/>
        </w:rPr>
        <w:t xml:space="preserve">TIPICOS </w:t>
      </w:r>
      <w:r w:rsidR="00332BA8" w:rsidRPr="00BF48E8">
        <w:rPr>
          <w:rStyle w:val="normaltextrun"/>
          <w:rFonts w:cs="Arial"/>
          <w:color w:val="000000"/>
          <w:bdr w:val="none" w:sz="0" w:space="0" w:color="auto" w:frame="1"/>
        </w:rPr>
        <w:t>COMPONENTES DE</w:t>
      </w:r>
      <w:r w:rsidR="00332BA8" w:rsidRPr="00BF48E8">
        <w:t xml:space="preserve"> </w:t>
      </w:r>
      <w:r w:rsidR="007265CE" w:rsidRPr="00BF48E8">
        <w:t>INTEGRAÇÃO</w:t>
      </w:r>
      <w:bookmarkEnd w:id="19"/>
    </w:p>
    <w:p w14:paraId="05FBA8A7" w14:textId="2C2E0446" w:rsidR="00386A7F" w:rsidRDefault="00502575" w:rsidP="00605BDC">
      <w:pPr>
        <w:pStyle w:val="Estilo2"/>
        <w:ind w:left="284" w:right="283"/>
        <w:rPr>
          <w:bCs/>
          <w:sz w:val="22"/>
          <w:szCs w:val="22"/>
        </w:rPr>
      </w:pPr>
      <w:bookmarkStart w:id="20" w:name="_Hlk132353019"/>
      <w:r w:rsidRPr="00D4004E">
        <w:rPr>
          <w:rFonts w:cs="Arial"/>
          <w:sz w:val="22"/>
          <w:szCs w:val="22"/>
        </w:rPr>
        <w:t>No subtópico a seguir</w:t>
      </w:r>
      <w:r w:rsidR="00114350" w:rsidRPr="00D4004E">
        <w:rPr>
          <w:rFonts w:cs="Arial"/>
          <w:sz w:val="22"/>
          <w:szCs w:val="22"/>
        </w:rPr>
        <w:t xml:space="preserve"> é referente ao</w:t>
      </w:r>
      <w:r w:rsidR="008A47C0" w:rsidRPr="00D4004E">
        <w:rPr>
          <w:rFonts w:cs="Arial"/>
          <w:sz w:val="22"/>
          <w:szCs w:val="22"/>
        </w:rPr>
        <w:t xml:space="preserve">s componentes </w:t>
      </w:r>
      <w:r w:rsidR="00116E2B" w:rsidRPr="00D4004E">
        <w:rPr>
          <w:rFonts w:cs="Arial"/>
          <w:sz w:val="22"/>
          <w:szCs w:val="22"/>
        </w:rPr>
        <w:t>utilizados para</w:t>
      </w:r>
      <w:r w:rsidR="008A47C0" w:rsidRPr="00D4004E">
        <w:rPr>
          <w:rFonts w:cs="Arial"/>
          <w:sz w:val="22"/>
          <w:szCs w:val="22"/>
        </w:rPr>
        <w:t xml:space="preserve"> integrar os subsistemas ao SCADA</w:t>
      </w:r>
      <w:r w:rsidR="00114350" w:rsidRPr="00D4004E">
        <w:rPr>
          <w:rFonts w:cs="Arial"/>
          <w:sz w:val="22"/>
          <w:szCs w:val="22"/>
        </w:rPr>
        <w:t xml:space="preserve"> do SCL Sistema de Controle Local</w:t>
      </w:r>
      <w:r w:rsidR="00114350" w:rsidRPr="00D4004E">
        <w:rPr>
          <w:bCs/>
          <w:sz w:val="22"/>
          <w:szCs w:val="22"/>
        </w:rPr>
        <w:t>.</w:t>
      </w:r>
    </w:p>
    <w:p w14:paraId="4CACA584" w14:textId="77777777" w:rsidR="003A57D6" w:rsidRDefault="003A57D6" w:rsidP="00605BDC">
      <w:pPr>
        <w:pStyle w:val="Estilo2"/>
        <w:ind w:left="284" w:right="283"/>
        <w:rPr>
          <w:rFonts w:cs="Arial"/>
          <w:sz w:val="22"/>
          <w:szCs w:val="22"/>
        </w:rPr>
      </w:pPr>
    </w:p>
    <w:p w14:paraId="49CFFB9B" w14:textId="18CAED35" w:rsidR="00533624" w:rsidRPr="00BF48E8" w:rsidRDefault="003D1E3C" w:rsidP="00D4004E">
      <w:pPr>
        <w:pStyle w:val="Ttulo2"/>
        <w:numPr>
          <w:ilvl w:val="1"/>
          <w:numId w:val="3"/>
        </w:numPr>
        <w:rPr>
          <w:rStyle w:val="eop"/>
          <w:rFonts w:cs="Arial"/>
          <w:b w:val="0"/>
          <w:bCs/>
          <w:color w:val="000000"/>
          <w:shd w:val="clear" w:color="auto" w:fill="FFFFFF"/>
        </w:rPr>
      </w:pPr>
      <w:bookmarkStart w:id="21" w:name="_Toc165362536"/>
      <w:bookmarkStart w:id="22" w:name="_Hlk132271127"/>
      <w:bookmarkStart w:id="23" w:name="_Hlk133489053"/>
      <w:bookmarkEnd w:id="20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 xml:space="preserve">Conversor </w:t>
      </w:r>
      <w:proofErr w:type="spellStart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>Modbus</w:t>
      </w:r>
      <w:proofErr w:type="spellEnd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 xml:space="preserve"> TCP/</w:t>
      </w:r>
      <w:proofErr w:type="spellStart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>Modbus</w:t>
      </w:r>
      <w:proofErr w:type="spellEnd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 xml:space="preserve"> RTU</w:t>
      </w:r>
      <w:bookmarkEnd w:id="21"/>
      <w:r w:rsidRPr="00BF48E8">
        <w:rPr>
          <w:rStyle w:val="eop"/>
          <w:rFonts w:cs="Arial"/>
          <w:b w:val="0"/>
          <w:bCs/>
          <w:color w:val="000000"/>
          <w:shd w:val="clear" w:color="auto" w:fill="FFFFFF"/>
        </w:rPr>
        <w:t> </w:t>
      </w:r>
    </w:p>
    <w:p w14:paraId="2816660E" w14:textId="77777777" w:rsidR="00D4004E" w:rsidRPr="00BF48E8" w:rsidRDefault="00D4004E" w:rsidP="00D4004E">
      <w:pPr>
        <w:pStyle w:val="texto"/>
      </w:pPr>
    </w:p>
    <w:bookmarkEnd w:id="22"/>
    <w:p w14:paraId="3728CB42" w14:textId="7A7BF3FE" w:rsidR="003D1E3C" w:rsidRPr="00BF48E8" w:rsidRDefault="003D1E3C" w:rsidP="00CA477F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Equipamentos que possuem interface serial RS 232/485 em protocolo de comunicação MODBUS RTU devem ser interligados através de um Conversor MODBUS RTU/MODBUS TCP. Ver Especificação Técnica do equipamento em ESPECIFICAÇÃO TÉCNICA – GERAL CONVERSORES - ET-T-08-99-99-12996-R11-003. Para implementação deste típico de integração devem ser previstos os seguintes componentes</w:t>
      </w:r>
      <w:r w:rsidR="00AB7BF5">
        <w:rPr>
          <w:rFonts w:ascii="Arial" w:hAnsi="Arial" w:cs="Arial"/>
          <w:sz w:val="22"/>
          <w:szCs w:val="22"/>
        </w:rPr>
        <w:t>:</w:t>
      </w:r>
    </w:p>
    <w:p w14:paraId="47FEA0BD" w14:textId="77777777" w:rsidR="00CA477F" w:rsidRPr="00BF48E8" w:rsidRDefault="00CA477F" w:rsidP="00CA477F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330A77DF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Ponto de alimentação para o conversor Serial/Ethernet MODBUS RTU/MODBUS TCP. </w:t>
      </w:r>
    </w:p>
    <w:p w14:paraId="33A57822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das vias que interligam a porta serial do conversor à porta serial do equipamento. </w:t>
      </w:r>
    </w:p>
    <w:p w14:paraId="6DFE8D2F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do cabo ethernet RJ45 que interliga a porta ethernet do conversor à porta de comunicação de um dos Switch de Automação. </w:t>
      </w:r>
    </w:p>
    <w:p w14:paraId="597B464C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Interligação da fonte de alimentação ao conversor. Esta interligação deve ser feita por meio de conjunto borne de passagem e borne fusível de modo a permitir da </w:t>
      </w:r>
      <w:proofErr w:type="spellStart"/>
      <w:r w:rsidRPr="00BF48E8">
        <w:rPr>
          <w:rFonts w:ascii="Arial" w:hAnsi="Arial" w:cs="Arial"/>
          <w:sz w:val="22"/>
          <w:szCs w:val="22"/>
        </w:rPr>
        <w:t>desenergização</w:t>
      </w:r>
      <w:proofErr w:type="spellEnd"/>
      <w:r w:rsidRPr="00BF48E8">
        <w:rPr>
          <w:rFonts w:ascii="Arial" w:hAnsi="Arial" w:cs="Arial"/>
          <w:sz w:val="22"/>
          <w:szCs w:val="22"/>
        </w:rPr>
        <w:t xml:space="preserve"> do conversor de forma prática. Caso já haja fonte de alimentação existente, uma alimentação pode ser derivada desta ou de uma régua de borne a ela interligada. </w:t>
      </w:r>
    </w:p>
    <w:p w14:paraId="6944C61F" w14:textId="1A673B52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Espaço em trilho DIN para fixação do conversor e fonte, caso </w:t>
      </w:r>
      <w:proofErr w:type="spellStart"/>
      <w:r w:rsidRPr="00BF48E8">
        <w:rPr>
          <w:rFonts w:ascii="Arial" w:hAnsi="Arial" w:cs="Arial"/>
          <w:sz w:val="22"/>
          <w:szCs w:val="22"/>
        </w:rPr>
        <w:t>esta</w:t>
      </w:r>
      <w:proofErr w:type="spellEnd"/>
      <w:r w:rsidRPr="00BF48E8">
        <w:rPr>
          <w:rFonts w:ascii="Arial" w:hAnsi="Arial" w:cs="Arial"/>
          <w:sz w:val="22"/>
          <w:szCs w:val="22"/>
        </w:rPr>
        <w:t xml:space="preserve"> seja nova. Caso necessário, deve-se identificar espaço para instalação de um trilho DIN adequado para </w:t>
      </w:r>
      <w:r w:rsidR="004B78EC" w:rsidRPr="00BF48E8">
        <w:rPr>
          <w:rFonts w:ascii="Arial" w:hAnsi="Arial" w:cs="Arial"/>
          <w:sz w:val="22"/>
          <w:szCs w:val="22"/>
        </w:rPr>
        <w:t>sustentação</w:t>
      </w:r>
      <w:r w:rsidRPr="00BF48E8">
        <w:rPr>
          <w:rFonts w:ascii="Arial" w:hAnsi="Arial" w:cs="Arial"/>
          <w:sz w:val="22"/>
          <w:szCs w:val="22"/>
        </w:rPr>
        <w:t xml:space="preserve"> dos novos componentes. </w:t>
      </w:r>
    </w:p>
    <w:p w14:paraId="0E717E6A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Aquisição de uma licença do driver </w:t>
      </w:r>
      <w:proofErr w:type="spellStart"/>
      <w:r w:rsidRPr="00BF48E8">
        <w:rPr>
          <w:rFonts w:ascii="Arial" w:hAnsi="Arial" w:cs="Arial"/>
          <w:sz w:val="22"/>
          <w:szCs w:val="22"/>
        </w:rPr>
        <w:t>Modbus</w:t>
      </w:r>
      <w:proofErr w:type="spellEnd"/>
      <w:r w:rsidRPr="00BF48E8">
        <w:rPr>
          <w:rFonts w:ascii="Arial" w:hAnsi="Arial" w:cs="Arial"/>
          <w:sz w:val="22"/>
          <w:szCs w:val="22"/>
        </w:rPr>
        <w:t xml:space="preserve"> TCP para o novo conversor; </w:t>
      </w:r>
    </w:p>
    <w:p w14:paraId="330B523E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Alocar IP na faixa de rede da Estação para o conversor. </w:t>
      </w:r>
    </w:p>
    <w:p w14:paraId="42541CFD" w14:textId="77777777" w:rsidR="00D4004E" w:rsidRPr="00BF48E8" w:rsidRDefault="00D4004E" w:rsidP="00D4004E">
      <w:pPr>
        <w:pStyle w:val="PargrafodaLista"/>
        <w:suppressAutoHyphens w:val="0"/>
        <w:autoSpaceDN/>
        <w:ind w:left="100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079460EC" w14:textId="39326890" w:rsidR="00D4004E" w:rsidRPr="00BF48E8" w:rsidRDefault="00D4004E" w:rsidP="00D4004E">
      <w:pPr>
        <w:pStyle w:val="Ttulo2"/>
        <w:numPr>
          <w:ilvl w:val="1"/>
          <w:numId w:val="3"/>
        </w:numPr>
        <w:rPr>
          <w:rStyle w:val="normaltextrun"/>
          <w:sz w:val="22"/>
          <w:szCs w:val="22"/>
        </w:rPr>
      </w:pPr>
      <w:bookmarkStart w:id="24" w:name="_Toc132720381"/>
      <w:bookmarkStart w:id="25" w:name="_Toc165362537"/>
      <w:r w:rsidRPr="00BF48E8">
        <w:rPr>
          <w:rStyle w:val="normaltextrun"/>
          <w:sz w:val="22"/>
          <w:szCs w:val="22"/>
        </w:rPr>
        <w:t>Conversor Serial RS232/RS485 – Ethernet</w:t>
      </w:r>
      <w:bookmarkEnd w:id="24"/>
      <w:bookmarkEnd w:id="25"/>
    </w:p>
    <w:p w14:paraId="1579337A" w14:textId="77777777" w:rsidR="00D4004E" w:rsidRPr="00D4004E" w:rsidRDefault="00D4004E" w:rsidP="00D4004E">
      <w:pPr>
        <w:pStyle w:val="texto"/>
      </w:pPr>
    </w:p>
    <w:p w14:paraId="3B84C0E5" w14:textId="72618534" w:rsidR="00D4004E" w:rsidRPr="002E3507" w:rsidRDefault="00D4004E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Equipamentos que possuem interface serial RS 232/485 em protocolo de comunicação Proprietário devem ser interligados através de um conversor Serial/Ethernet.</w:t>
      </w:r>
      <w:r w:rsidR="00AB7BF5" w:rsidRPr="00AB7BF5">
        <w:rPr>
          <w:rFonts w:ascii="Arial" w:hAnsi="Arial" w:cs="Arial"/>
          <w:sz w:val="22"/>
          <w:szCs w:val="22"/>
        </w:rPr>
        <w:t xml:space="preserve"> </w:t>
      </w:r>
      <w:r w:rsidR="00AB7BF5" w:rsidRPr="00BF48E8">
        <w:rPr>
          <w:rFonts w:ascii="Arial" w:hAnsi="Arial" w:cs="Arial"/>
          <w:sz w:val="22"/>
          <w:szCs w:val="22"/>
        </w:rPr>
        <w:t>Ver Especificação Técnica do equipamento em ESPECIFICAÇÃO TÉCNICA – GERAL CONVERSORES - ET-T-08-99-99-12996-R11-003. Para implementação deste típico de integração devem ser previstos os seguintes componentes</w:t>
      </w:r>
      <w:r w:rsidR="00AB7BF5">
        <w:rPr>
          <w:rFonts w:ascii="Arial" w:hAnsi="Arial" w:cs="Arial"/>
          <w:sz w:val="22"/>
          <w:szCs w:val="22"/>
        </w:rPr>
        <w:t>:</w:t>
      </w:r>
    </w:p>
    <w:p w14:paraId="6EE8E33C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Ponto de alimentação para o conversor Serial/Ethernet.</w:t>
      </w:r>
    </w:p>
    <w:p w14:paraId="77627106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lastRenderedPageBreak/>
        <w:t>Conexão e identificação das vias que interligam a porta serial do conversor à porta serial do equipamento.</w:t>
      </w:r>
    </w:p>
    <w:p w14:paraId="1696F9AE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Conexão e identificação do cabo ethernet RJ45 que interliga a porta ethernet do conversor à porta de comunicação de um dos Switch de Automação.</w:t>
      </w:r>
    </w:p>
    <w:p w14:paraId="38F53D7C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Interligação da fonte de alimentação ao conversor.</w:t>
      </w:r>
    </w:p>
    <w:p w14:paraId="33449D82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 xml:space="preserve">Espaço em trilho DIN para fixação do conversor e fonte, caso </w:t>
      </w:r>
      <w:proofErr w:type="spellStart"/>
      <w:r w:rsidRPr="002E3507">
        <w:rPr>
          <w:rFonts w:ascii="Arial" w:hAnsi="Arial" w:cs="Arial"/>
          <w:sz w:val="22"/>
          <w:szCs w:val="22"/>
        </w:rPr>
        <w:t>esta</w:t>
      </w:r>
      <w:proofErr w:type="spellEnd"/>
      <w:r w:rsidRPr="002E3507">
        <w:rPr>
          <w:rFonts w:ascii="Arial" w:hAnsi="Arial" w:cs="Arial"/>
          <w:sz w:val="22"/>
          <w:szCs w:val="22"/>
        </w:rPr>
        <w:t xml:space="preserve"> seja nova. Caso necessário, deve-se identificar espaço para instalação de um trilho DIN adequado para </w:t>
      </w:r>
      <w:proofErr w:type="spellStart"/>
      <w:r w:rsidRPr="002E3507">
        <w:rPr>
          <w:rFonts w:ascii="Arial" w:hAnsi="Arial" w:cs="Arial"/>
          <w:sz w:val="22"/>
          <w:szCs w:val="22"/>
        </w:rPr>
        <w:t>suportação</w:t>
      </w:r>
      <w:proofErr w:type="spellEnd"/>
      <w:r w:rsidRPr="002E3507">
        <w:rPr>
          <w:rFonts w:ascii="Arial" w:hAnsi="Arial" w:cs="Arial"/>
          <w:sz w:val="22"/>
          <w:szCs w:val="22"/>
        </w:rPr>
        <w:t xml:space="preserve"> dos novos componentes.</w:t>
      </w:r>
    </w:p>
    <w:p w14:paraId="6A5B476F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Caso não exista, solicitar a Elipse o desenvolvimento do driver de comunicação do protocolo Proprietário</w:t>
      </w:r>
    </w:p>
    <w:p w14:paraId="4AD06AE7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Aquisição de uma licença do driver do protocolo Proprietário para o novo conversor;</w:t>
      </w:r>
    </w:p>
    <w:p w14:paraId="38A20A3E" w14:textId="77777777" w:rsidR="00D4004E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Alocar IP na faixa de rede da Estação para o conversor.</w:t>
      </w:r>
    </w:p>
    <w:p w14:paraId="02F2DED2" w14:textId="77777777" w:rsidR="00D4004E" w:rsidRDefault="00D4004E" w:rsidP="002971B3">
      <w:pPr>
        <w:pStyle w:val="Estilo2"/>
        <w:ind w:left="284" w:right="283"/>
        <w:rPr>
          <w:rFonts w:cs="Arial"/>
          <w:sz w:val="22"/>
          <w:szCs w:val="22"/>
        </w:rPr>
      </w:pPr>
    </w:p>
    <w:p w14:paraId="27B0F527" w14:textId="29A4D858" w:rsidR="002971B3" w:rsidRPr="00BF48E8" w:rsidRDefault="004B78EC" w:rsidP="00D4004E">
      <w:pPr>
        <w:pStyle w:val="Ttulo2"/>
        <w:numPr>
          <w:ilvl w:val="1"/>
          <w:numId w:val="3"/>
        </w:numPr>
        <w:rPr>
          <w:rStyle w:val="normaltextrun"/>
          <w:rFonts w:cs="Arial"/>
          <w:sz w:val="22"/>
          <w:szCs w:val="22"/>
          <w:shd w:val="clear" w:color="auto" w:fill="FFFFFF"/>
        </w:rPr>
      </w:pPr>
      <w:bookmarkStart w:id="26" w:name="_Toc165362538"/>
      <w:r w:rsidRPr="00BF48E8">
        <w:rPr>
          <w:rStyle w:val="normaltextrun"/>
          <w:rFonts w:cs="Arial"/>
          <w:sz w:val="22"/>
          <w:szCs w:val="22"/>
          <w:shd w:val="clear" w:color="auto" w:fill="FFFFFF"/>
        </w:rPr>
        <w:t xml:space="preserve">CLP de Adequação – </w:t>
      </w:r>
      <w:r w:rsidR="002971B3" w:rsidRPr="00BF48E8">
        <w:rPr>
          <w:rStyle w:val="normaltextrun"/>
          <w:rFonts w:cs="Arial"/>
          <w:sz w:val="22"/>
          <w:szCs w:val="22"/>
          <w:shd w:val="clear" w:color="auto" w:fill="FFFFFF"/>
        </w:rPr>
        <w:t>Remota I/O</w:t>
      </w:r>
      <w:bookmarkEnd w:id="26"/>
    </w:p>
    <w:p w14:paraId="713ADB15" w14:textId="77777777" w:rsidR="00D4004E" w:rsidRPr="00D4004E" w:rsidRDefault="00D4004E" w:rsidP="00D4004E">
      <w:pPr>
        <w:pStyle w:val="texto"/>
      </w:pPr>
    </w:p>
    <w:p w14:paraId="3A117898" w14:textId="65CDC729" w:rsidR="002971B3" w:rsidRPr="004B78EC" w:rsidRDefault="002971B3" w:rsidP="0057141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>Sistemas que possuem elementos de manobra de equipamentos elétricos, como disjuntores e contatores, mas que não possuem bornes disponíveis para monitoramento remoto, quando essenciais para a operação do sistema, deverão ser adequados de modo a terem seus sinais interligados aos I/Os do CLP de Adequação. Para implementação deste típico de integração devem ser previstos os seguintes componentes:</w:t>
      </w:r>
    </w:p>
    <w:p w14:paraId="16CF3C81" w14:textId="77777777" w:rsidR="0057141E" w:rsidRPr="004B78EC" w:rsidRDefault="0057141E" w:rsidP="0057141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4B4C3D2E" w14:textId="77777777" w:rsidR="002971B3" w:rsidRPr="004B78EC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 xml:space="preserve">Para os disjuntores definidos de serem monitorados deve-se prever a substituição, caso este não possua contato de status e </w:t>
      </w:r>
      <w:proofErr w:type="spellStart"/>
      <w:r w:rsidRPr="004B78EC">
        <w:rPr>
          <w:rFonts w:ascii="Arial" w:hAnsi="Arial" w:cs="Arial"/>
          <w:sz w:val="22"/>
          <w:szCs w:val="22"/>
        </w:rPr>
        <w:t>trip</w:t>
      </w:r>
      <w:proofErr w:type="spellEnd"/>
      <w:r w:rsidRPr="004B78EC">
        <w:rPr>
          <w:rFonts w:ascii="Arial" w:hAnsi="Arial" w:cs="Arial"/>
          <w:sz w:val="22"/>
          <w:szCs w:val="22"/>
        </w:rPr>
        <w:t>, por modelos de mesmas características físicas que adicionalmente possuam estas funcionalidades. A importância de se ter cada um destes sinais dependerá da aplicação do disjuntor. </w:t>
      </w:r>
    </w:p>
    <w:p w14:paraId="46D3DF02" w14:textId="77777777" w:rsidR="002971B3" w:rsidRPr="004B78EC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>Para os contatores definidos de serem monitorados deve-se prever a substituição ou adição de contatos auxiliares, caso este não possua contato auxiliares livres. Se a opção for substituí-los, estes devem ser substituídos por modelos de mesmas características físicas que adicionalmente possuam contatos auxiliares suficientes para a interligação com o CLP de Adequação e mantendo o funcionamento original do mesmo. A importância de se ter cada um destes sinais dependerá da aplicação do contator. </w:t>
      </w:r>
    </w:p>
    <w:p w14:paraId="491F2CA3" w14:textId="77777777" w:rsidR="002971B3" w:rsidRPr="00BF48E8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das vias que interligam os elementos de manobra ao CLP de Adequação. </w:t>
      </w:r>
    </w:p>
    <w:p w14:paraId="64E8E192" w14:textId="77777777" w:rsidR="002971B3" w:rsidRPr="00BF48E8" w:rsidRDefault="002971B3" w:rsidP="00332BA8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44E67D62" w14:textId="77777777" w:rsidR="006E3730" w:rsidRPr="00BF48E8" w:rsidRDefault="006E3730" w:rsidP="00D4004E">
      <w:pPr>
        <w:pStyle w:val="Ttulo2"/>
        <w:rPr>
          <w:rStyle w:val="normaltextrun"/>
          <w:rFonts w:cs="Arial"/>
          <w:sz w:val="22"/>
          <w:szCs w:val="22"/>
          <w:shd w:val="clear" w:color="auto" w:fill="FFFFFF"/>
        </w:rPr>
      </w:pPr>
      <w:bookmarkStart w:id="27" w:name="_Toc132352759"/>
      <w:bookmarkStart w:id="28" w:name="_Toc165362539"/>
      <w:r w:rsidRPr="00BF48E8">
        <w:rPr>
          <w:rStyle w:val="normaltextrun"/>
          <w:rFonts w:cs="Arial"/>
          <w:sz w:val="22"/>
          <w:szCs w:val="22"/>
          <w:shd w:val="clear" w:color="auto" w:fill="FFFFFF"/>
        </w:rPr>
        <w:t>Ethernet</w:t>
      </w:r>
      <w:bookmarkEnd w:id="27"/>
      <w:bookmarkEnd w:id="28"/>
    </w:p>
    <w:p w14:paraId="14592D8B" w14:textId="77777777" w:rsidR="00D4004E" w:rsidRPr="00BF48E8" w:rsidRDefault="00D4004E" w:rsidP="00D4004E">
      <w:pPr>
        <w:pStyle w:val="texto"/>
      </w:pPr>
    </w:p>
    <w:p w14:paraId="5964FE47" w14:textId="5B832255" w:rsidR="006E3730" w:rsidRPr="00BF48E8" w:rsidRDefault="006E3730" w:rsidP="006E3730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Sistemas que possuem portas ethernet </w:t>
      </w:r>
      <w:bookmarkStart w:id="29" w:name="_Hlk132353413"/>
      <w:r w:rsidRPr="00BF48E8">
        <w:rPr>
          <w:rFonts w:ascii="Arial" w:hAnsi="Arial" w:cs="Arial"/>
          <w:sz w:val="22"/>
          <w:szCs w:val="22"/>
        </w:rPr>
        <w:t xml:space="preserve">disponíveis </w:t>
      </w:r>
      <w:bookmarkEnd w:id="29"/>
      <w:r w:rsidRPr="00BF48E8">
        <w:rPr>
          <w:rFonts w:ascii="Arial" w:hAnsi="Arial" w:cs="Arial"/>
          <w:sz w:val="22"/>
          <w:szCs w:val="22"/>
        </w:rPr>
        <w:t>devem ser interligados diretamente aos Switch de Automação sem a necessidade de nenhuma interface de conversão de mídia intermediária.</w:t>
      </w:r>
    </w:p>
    <w:p w14:paraId="127BD64B" w14:textId="77777777" w:rsidR="006E3730" w:rsidRPr="00BF48E8" w:rsidRDefault="006E3730" w:rsidP="006E3730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Para implementação deste típico de integração devem ser previstos os seguintes componentes:</w:t>
      </w:r>
    </w:p>
    <w:p w14:paraId="33D8AF53" w14:textId="77777777" w:rsidR="006E3730" w:rsidRPr="00BF48E8" w:rsidRDefault="006E3730" w:rsidP="0012065F">
      <w:pPr>
        <w:pStyle w:val="PargrafodaLista"/>
        <w:numPr>
          <w:ilvl w:val="0"/>
          <w:numId w:val="10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Aquisição de uma licença do driver Elipse para o protocolo correspondente;</w:t>
      </w:r>
    </w:p>
    <w:p w14:paraId="1ACABFD9" w14:textId="06CB150D" w:rsidR="003A137D" w:rsidRPr="00BF48E8" w:rsidRDefault="006E3730" w:rsidP="0012065F">
      <w:pPr>
        <w:pStyle w:val="PargrafodaLista"/>
        <w:numPr>
          <w:ilvl w:val="0"/>
          <w:numId w:val="10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Alocar IP na faixa de rede da Estação para o conversor.</w:t>
      </w:r>
    </w:p>
    <w:p w14:paraId="3848A254" w14:textId="77777777" w:rsidR="003A57D6" w:rsidRDefault="003A57D6">
      <w:pPr>
        <w:suppressAutoHyphens w:val="0"/>
        <w:rPr>
          <w:rFonts w:ascii="Arial" w:hAnsi="Arial"/>
          <w:b/>
          <w:kern w:val="3"/>
          <w:sz w:val="24"/>
        </w:rPr>
      </w:pPr>
      <w:bookmarkStart w:id="30" w:name="_Toc132720384"/>
      <w:r>
        <w:br w:type="page"/>
      </w:r>
    </w:p>
    <w:p w14:paraId="6954B86E" w14:textId="4AEE6FED" w:rsidR="003A137D" w:rsidRPr="00BF48E8" w:rsidRDefault="003A137D" w:rsidP="003A137D">
      <w:pPr>
        <w:pStyle w:val="Ttulo1"/>
      </w:pPr>
      <w:bookmarkStart w:id="31" w:name="_Toc165362540"/>
      <w:r w:rsidRPr="00BF48E8">
        <w:lastRenderedPageBreak/>
        <w:t>OBSERVAÇÕES GERAIS</w:t>
      </w:r>
      <w:bookmarkEnd w:id="30"/>
      <w:bookmarkEnd w:id="31"/>
    </w:p>
    <w:p w14:paraId="72343582" w14:textId="77777777" w:rsidR="003A137D" w:rsidRPr="00BF48E8" w:rsidRDefault="003A137D" w:rsidP="003A137D">
      <w:pPr>
        <w:pStyle w:val="texto"/>
      </w:pPr>
    </w:p>
    <w:p w14:paraId="57F5BC5A" w14:textId="1148E789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Alguns painéis não possuem projeto de diagrama unifilar. É importante validar os sinais e suas funcionalidades em campo conforme nota de interligação na Lista de Cabos </w:t>
      </w:r>
      <w:r w:rsidR="00BF48E8" w:rsidRPr="00BF48E8">
        <w:rPr>
          <w:rFonts w:cs="Arial"/>
          <w:sz w:val="22"/>
          <w:szCs w:val="22"/>
        </w:rPr>
        <w:t>LM</w:t>
      </w:r>
      <w:r w:rsidR="00BF48E8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Cb1_Sistema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T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Cb1_Linha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08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Cb1_Trecho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10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Cb1_Subtrecho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02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Cb1_Conjunto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1</w:t>
      </w:r>
      <w:r w:rsidR="00F81A80">
        <w:rPr>
          <w:rFonts w:cs="Arial"/>
          <w:sz w:val="22"/>
          <w:szCs w:val="22"/>
        </w:rPr>
        <w:t>2</w:t>
      </w:r>
      <w:r w:rsidR="001C403A">
        <w:rPr>
          <w:rFonts w:cs="Arial"/>
          <w:sz w:val="22"/>
          <w:szCs w:val="22"/>
        </w:rPr>
        <w:t>99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/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Cb1_Etapa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6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Cb1_Classe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1C403A">
        <w:rPr>
          <w:rFonts w:cs="Arial"/>
          <w:sz w:val="22"/>
          <w:szCs w:val="22"/>
        </w:rPr>
        <w:t>R11</w:t>
      </w:r>
      <w:r w:rsidR="006B156F" w:rsidRPr="006B156F">
        <w:rPr>
          <w:rFonts w:cs="Arial"/>
          <w:sz w:val="22"/>
          <w:szCs w:val="22"/>
        </w:rPr>
        <w:fldChar w:fldCharType="end"/>
      </w:r>
      <w:r w:rsidR="00BF48E8" w:rsidRPr="00BF48E8">
        <w:rPr>
          <w:rFonts w:cs="Arial"/>
          <w:sz w:val="22"/>
          <w:szCs w:val="22"/>
        </w:rPr>
        <w:t>-001</w:t>
      </w:r>
      <w:r w:rsidRPr="00BF48E8">
        <w:rPr>
          <w:rFonts w:cs="Arial"/>
          <w:sz w:val="22"/>
          <w:szCs w:val="22"/>
        </w:rPr>
        <w:t xml:space="preserve">. </w:t>
      </w:r>
    </w:p>
    <w:p w14:paraId="0947B9EA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</w:p>
    <w:p w14:paraId="1FB40B18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Os componentes que deverão ser substituídos para atender a supervisão remota devem ter suas características físicas e operacionais mantidas com o acréscimo dos acessórios de supervisão. </w:t>
      </w:r>
    </w:p>
    <w:p w14:paraId="591A5D53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</w:p>
    <w:p w14:paraId="637B2F8A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Caso não seja possível obter a alimentação 127/220 </w:t>
      </w:r>
      <w:proofErr w:type="spellStart"/>
      <w:r w:rsidRPr="00BF48E8">
        <w:rPr>
          <w:rFonts w:cs="Arial"/>
          <w:sz w:val="22"/>
          <w:szCs w:val="22"/>
        </w:rPr>
        <w:t>Vac</w:t>
      </w:r>
      <w:proofErr w:type="spellEnd"/>
      <w:r w:rsidRPr="00BF48E8">
        <w:rPr>
          <w:rFonts w:cs="Arial"/>
          <w:sz w:val="22"/>
          <w:szCs w:val="22"/>
        </w:rPr>
        <w:t xml:space="preserve"> de fontes adicionais por um circuito exclusivo, esta alimentação deve ser derivada de alimentação de elementos auxiliares como iluminação e tomadas auxiliares. O objetivo disto é evitar a interferência de elementos essenciais em caso de manutenção.</w:t>
      </w:r>
      <w:bookmarkEnd w:id="23"/>
    </w:p>
    <w:p w14:paraId="3B0DE82B" w14:textId="77777777" w:rsidR="00393863" w:rsidRPr="00BF48E8" w:rsidRDefault="00393863" w:rsidP="00393863">
      <w:p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6C8F00D7" w14:textId="77777777" w:rsidR="00AB7BF5" w:rsidRPr="007032B7" w:rsidRDefault="00AB7BF5" w:rsidP="00AB7BF5">
      <w:pPr>
        <w:pStyle w:val="Ttulo1"/>
      </w:pPr>
      <w:bookmarkStart w:id="32" w:name="_Toc133482660"/>
      <w:bookmarkStart w:id="33" w:name="_Toc165362541"/>
      <w:bookmarkStart w:id="34" w:name="_Hlk133489096"/>
      <w:r w:rsidRPr="007032B7">
        <w:t xml:space="preserve">TÍPICO DE </w:t>
      </w:r>
      <w:r w:rsidRPr="007032B7">
        <w:rPr>
          <w:rStyle w:val="normaltextrun"/>
          <w:rFonts w:cs="Arial"/>
          <w:bdr w:val="none" w:sz="0" w:space="0" w:color="auto" w:frame="1"/>
        </w:rPr>
        <w:t>INTERLIGAÇÃO DE INTEGRAÇÃO</w:t>
      </w:r>
      <w:bookmarkEnd w:id="32"/>
      <w:bookmarkEnd w:id="33"/>
    </w:p>
    <w:p w14:paraId="45202820" w14:textId="1628E760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  <w:bookmarkStart w:id="35" w:name="_Hlk132353643"/>
      <w:r w:rsidRPr="007032B7">
        <w:rPr>
          <w:rFonts w:cs="Arial"/>
          <w:sz w:val="22"/>
          <w:szCs w:val="22"/>
        </w:rPr>
        <w:t>Os subtópicos a seguir são referentes aos tipos interligações dos diferentes cenários de integração previsto neste projeto. Para detalhes de régua de borne, numeração de bornes nos painéis do Sistema e nas Remotas de Adequação, ver a Lista de Cabos</w:t>
      </w:r>
      <w:bookmarkEnd w:id="35"/>
      <w:r w:rsidRPr="007032B7">
        <w:rPr>
          <w:sz w:val="22"/>
          <w:szCs w:val="22"/>
        </w:rPr>
        <w:t xml:space="preserve"> </w:t>
      </w:r>
      <w:r w:rsidRPr="007032B7">
        <w:rPr>
          <w:rFonts w:cs="Arial"/>
          <w:sz w:val="22"/>
          <w:szCs w:val="22"/>
        </w:rPr>
        <w:t>LM</w:t>
      </w:r>
      <w:r w:rsidRPr="007032B7">
        <w:rPr>
          <w:b/>
          <w:bCs/>
          <w:sz w:val="18"/>
          <w:szCs w:val="18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Cb1_Sistema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T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Cb1_Linha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08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Cb1_Trecho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10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Cb1_Linha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08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Cb1_Conjunto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1199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/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Cb1_Etapa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6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Cb1_Classe  \* MERGEFORMAT </w:instrText>
      </w:r>
      <w:r w:rsidRPr="00F06273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R11</w:t>
      </w:r>
      <w:r w:rsidRPr="00F06273">
        <w:rPr>
          <w:sz w:val="22"/>
          <w:szCs w:val="22"/>
        </w:rPr>
        <w:fldChar w:fldCharType="end"/>
      </w:r>
      <w:r w:rsidRPr="007032B7">
        <w:rPr>
          <w:rFonts w:cs="Arial"/>
          <w:sz w:val="22"/>
          <w:szCs w:val="22"/>
        </w:rPr>
        <w:t>-001.</w:t>
      </w:r>
    </w:p>
    <w:p w14:paraId="7DB01C60" w14:textId="77777777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</w:p>
    <w:p w14:paraId="683D9D63" w14:textId="77777777" w:rsidR="00AB7BF5" w:rsidRPr="007032B7" w:rsidRDefault="00AB7BF5" w:rsidP="00AB7BF5">
      <w:pPr>
        <w:pStyle w:val="Ttulo2"/>
      </w:pPr>
      <w:bookmarkStart w:id="36" w:name="_Ref132124172"/>
      <w:bookmarkStart w:id="37" w:name="_Ref132124185"/>
      <w:bookmarkStart w:id="38" w:name="_Toc132352762"/>
      <w:bookmarkStart w:id="39" w:name="_Toc133482661"/>
      <w:bookmarkStart w:id="40" w:name="_Toc165362542"/>
      <w:r w:rsidRPr="007032B7">
        <w:t>Interface Serial RS 232 DB9-Terminal</w:t>
      </w:r>
      <w:bookmarkEnd w:id="36"/>
      <w:bookmarkEnd w:id="37"/>
      <w:bookmarkEnd w:id="38"/>
      <w:bookmarkEnd w:id="39"/>
      <w:bookmarkEnd w:id="40"/>
      <w:r w:rsidRPr="007032B7">
        <w:t xml:space="preserve"> </w:t>
      </w:r>
    </w:p>
    <w:p w14:paraId="1ECBCB63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AB7BF5" w:rsidRPr="007032B7" w14:paraId="7891B463" w14:textId="77777777" w:rsidTr="005F7236">
        <w:trPr>
          <w:trHeight w:val="794"/>
          <w:jc w:val="center"/>
        </w:trPr>
        <w:tc>
          <w:tcPr>
            <w:tcW w:w="3426" w:type="dxa"/>
            <w:vAlign w:val="center"/>
          </w:tcPr>
          <w:p w14:paraId="0B466870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RS232 DB9 fêmea no dispositivo</w:t>
            </w:r>
          </w:p>
        </w:tc>
        <w:tc>
          <w:tcPr>
            <w:tcW w:w="3260" w:type="dxa"/>
            <w:vAlign w:val="center"/>
          </w:tcPr>
          <w:p w14:paraId="27215181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Conector Macho RS232 DB9 do cabo – extremidade do dispositivo</w:t>
            </w:r>
          </w:p>
        </w:tc>
        <w:tc>
          <w:tcPr>
            <w:tcW w:w="2546" w:type="dxa"/>
            <w:vAlign w:val="center"/>
          </w:tcPr>
          <w:p w14:paraId="444079E9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conversor</w:t>
            </w:r>
          </w:p>
        </w:tc>
      </w:tr>
      <w:tr w:rsidR="00AB7BF5" w:rsidRPr="007032B7" w14:paraId="58413F9F" w14:textId="77777777" w:rsidTr="005F7236">
        <w:trPr>
          <w:trHeight w:val="1915"/>
          <w:jc w:val="center"/>
        </w:trPr>
        <w:tc>
          <w:tcPr>
            <w:tcW w:w="3426" w:type="dxa"/>
            <w:vAlign w:val="center"/>
          </w:tcPr>
          <w:p w14:paraId="08C22484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6075" w:dyaOrig="3855" w14:anchorId="36377469">
                <v:shape id="_x0000_i1031" type="#_x0000_t75" style="width:159.05pt;height:98.85pt" o:ole="">
                  <v:imagedata r:id="rId24" o:title=""/>
                </v:shape>
                <o:OLEObject Type="Embed" ProgID="PBrush" ShapeID="_x0000_i1031" DrawAspect="Content" ObjectID="_1777186802" r:id="rId25"/>
              </w:object>
            </w:r>
          </w:p>
        </w:tc>
        <w:tc>
          <w:tcPr>
            <w:tcW w:w="3260" w:type="dxa"/>
            <w:vAlign w:val="center"/>
          </w:tcPr>
          <w:p w14:paraId="1AFF9AD2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2FCDFD2" wp14:editId="6A238049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41910</wp:posOffset>
                  </wp:positionV>
                  <wp:extent cx="1962150" cy="2005762"/>
                  <wp:effectExtent l="0" t="0" r="0" b="0"/>
                  <wp:wrapSquare wrapText="bothSides"/>
                  <wp:docPr id="27" name="Imagem 27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005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6" w:type="dxa"/>
            <w:vAlign w:val="center"/>
          </w:tcPr>
          <w:p w14:paraId="5AE32CF9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2370" w:dyaOrig="2640" w14:anchorId="0879B903">
                <v:shape id="_x0000_i1032" type="#_x0000_t75" style="width:116.6pt;height:128.95pt" o:ole="">
                  <v:imagedata r:id="rId27" o:title=""/>
                </v:shape>
                <o:OLEObject Type="Embed" ProgID="PBrush" ShapeID="_x0000_i1032" DrawAspect="Content" ObjectID="_1777186803" r:id="rId28"/>
              </w:object>
            </w:r>
          </w:p>
        </w:tc>
      </w:tr>
    </w:tbl>
    <w:p w14:paraId="5A329791" w14:textId="3F157457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41" w:name="_Toc132724997"/>
      <w:bookmarkStart w:id="42" w:name="_Toc132811602"/>
      <w:bookmarkStart w:id="43" w:name="_Toc133482733"/>
      <w:bookmarkStart w:id="44" w:name="_Toc147506759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4F19D2">
        <w:rPr>
          <w:rFonts w:ascii="Arial" w:hAnsi="Arial" w:cs="Arial"/>
          <w:noProof/>
          <w:color w:val="auto"/>
        </w:rPr>
        <w:t>1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>: Interface serial RS232 DB9-Terminal.</w:t>
      </w:r>
      <w:bookmarkEnd w:id="41"/>
      <w:bookmarkEnd w:id="42"/>
      <w:bookmarkEnd w:id="43"/>
      <w:bookmarkEnd w:id="44"/>
    </w:p>
    <w:p w14:paraId="61ED8997" w14:textId="77777777" w:rsidR="00AB7BF5" w:rsidRPr="007032B7" w:rsidRDefault="00AB7BF5" w:rsidP="00AB7BF5">
      <w:pPr>
        <w:pStyle w:val="Legenda"/>
        <w:rPr>
          <w:color w:val="auto"/>
        </w:rPr>
      </w:pPr>
      <w:r w:rsidRPr="007032B7">
        <w:rPr>
          <w:color w:val="auto"/>
        </w:rPr>
        <w:br w:type="page"/>
      </w:r>
    </w:p>
    <w:p w14:paraId="70C43F9E" w14:textId="77777777" w:rsidR="00AB7BF5" w:rsidRPr="007032B7" w:rsidRDefault="00AB7BF5" w:rsidP="00AB7BF5">
      <w:pPr>
        <w:pStyle w:val="texto"/>
      </w:pPr>
    </w:p>
    <w:p w14:paraId="33C98177" w14:textId="77777777" w:rsidR="00AB7BF5" w:rsidRPr="007032B7" w:rsidRDefault="00AB7BF5" w:rsidP="00AB7BF5">
      <w:pPr>
        <w:pStyle w:val="Ttulo2"/>
      </w:pPr>
      <w:bookmarkStart w:id="45" w:name="_Toc132352763"/>
      <w:bookmarkStart w:id="46" w:name="_Toc133482662"/>
      <w:bookmarkStart w:id="47" w:name="_Toc165362543"/>
      <w:bookmarkStart w:id="48" w:name="_Hlk133422318"/>
      <w:r w:rsidRPr="007032B7">
        <w:t>Interface Serial RS 232 RJ45-Terminal</w:t>
      </w:r>
      <w:bookmarkEnd w:id="45"/>
      <w:bookmarkEnd w:id="46"/>
      <w:bookmarkEnd w:id="47"/>
      <w:r w:rsidRPr="007032B7">
        <w:t xml:space="preserve"> </w:t>
      </w:r>
    </w:p>
    <w:bookmarkEnd w:id="48"/>
    <w:p w14:paraId="54788FD1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13"/>
        <w:gridCol w:w="1713"/>
        <w:gridCol w:w="2546"/>
      </w:tblGrid>
      <w:tr w:rsidR="00AB7BF5" w:rsidRPr="007032B7" w14:paraId="19B3B218" w14:textId="77777777" w:rsidTr="005F7236">
        <w:trPr>
          <w:trHeight w:val="794"/>
          <w:jc w:val="center"/>
        </w:trPr>
        <w:tc>
          <w:tcPr>
            <w:tcW w:w="3426" w:type="dxa"/>
            <w:gridSpan w:val="2"/>
            <w:vAlign w:val="center"/>
          </w:tcPr>
          <w:p w14:paraId="303219BF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RS232 RJ45 macho do cabo – extremidade dispositivo</w:t>
            </w:r>
          </w:p>
        </w:tc>
        <w:tc>
          <w:tcPr>
            <w:tcW w:w="2546" w:type="dxa"/>
            <w:vAlign w:val="center"/>
          </w:tcPr>
          <w:p w14:paraId="0D127F8B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conversor</w:t>
            </w:r>
          </w:p>
        </w:tc>
      </w:tr>
      <w:tr w:rsidR="00AB7BF5" w:rsidRPr="007032B7" w14:paraId="0F1CFF0B" w14:textId="77777777" w:rsidTr="005F7236">
        <w:trPr>
          <w:trHeight w:val="1915"/>
          <w:jc w:val="center"/>
        </w:trPr>
        <w:tc>
          <w:tcPr>
            <w:tcW w:w="1713" w:type="dxa"/>
            <w:vAlign w:val="center"/>
          </w:tcPr>
          <w:p w14:paraId="1DC3F7D8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1200" w:dyaOrig="2616" w14:anchorId="40BB6BE6">
                <v:shape id="_x0000_i1033" type="#_x0000_t75" style="width:64.5pt;height:128.95pt" o:ole="">
                  <v:imagedata r:id="rId29" o:title=""/>
                </v:shape>
                <o:OLEObject Type="Embed" ProgID="PBrush" ShapeID="_x0000_i1033" DrawAspect="Content" ObjectID="_1777186804" r:id="rId30"/>
              </w:object>
            </w:r>
          </w:p>
        </w:tc>
        <w:tc>
          <w:tcPr>
            <w:tcW w:w="1713" w:type="dxa"/>
            <w:vAlign w:val="center"/>
          </w:tcPr>
          <w:p w14:paraId="0207EAFF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1092" w:dyaOrig="1620" w14:anchorId="71273F27">
                <v:shape id="_x0000_i1034" type="#_x0000_t75" style="width:50.5pt;height:79.5pt" o:ole="">
                  <v:imagedata r:id="rId31" o:title=""/>
                </v:shape>
                <o:OLEObject Type="Embed" ProgID="PBrush" ShapeID="_x0000_i1034" DrawAspect="Content" ObjectID="_1777186805" r:id="rId32"/>
              </w:object>
            </w:r>
          </w:p>
        </w:tc>
        <w:tc>
          <w:tcPr>
            <w:tcW w:w="2546" w:type="dxa"/>
            <w:vAlign w:val="center"/>
          </w:tcPr>
          <w:p w14:paraId="04CEDDBB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2370" w:dyaOrig="2640" w14:anchorId="09AEAAE4">
                <v:shape id="_x0000_i1035" type="#_x0000_t75" style="width:116.6pt;height:128.95pt" o:ole="">
                  <v:imagedata r:id="rId27" o:title=""/>
                </v:shape>
                <o:OLEObject Type="Embed" ProgID="PBrush" ShapeID="_x0000_i1035" DrawAspect="Content" ObjectID="_1777186806" r:id="rId33"/>
              </w:object>
            </w:r>
          </w:p>
        </w:tc>
      </w:tr>
    </w:tbl>
    <w:p w14:paraId="667104A1" w14:textId="20FD3010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49" w:name="_Toc132724998"/>
      <w:bookmarkStart w:id="50" w:name="_Toc132811603"/>
      <w:bookmarkStart w:id="51" w:name="_Toc133482734"/>
      <w:bookmarkStart w:id="52" w:name="_Toc147506760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4F19D2">
        <w:rPr>
          <w:rFonts w:ascii="Arial" w:hAnsi="Arial" w:cs="Arial"/>
          <w:noProof/>
          <w:color w:val="auto"/>
        </w:rPr>
        <w:t>2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Serial RS232 - RJ45</w:t>
      </w:r>
      <w:bookmarkEnd w:id="49"/>
      <w:bookmarkEnd w:id="50"/>
      <w:bookmarkEnd w:id="51"/>
      <w:bookmarkEnd w:id="52"/>
    </w:p>
    <w:p w14:paraId="18CB7590" w14:textId="77777777" w:rsidR="00AB7BF5" w:rsidRPr="007032B7" w:rsidRDefault="00AB7BF5" w:rsidP="00AB7BF5">
      <w:pPr>
        <w:pStyle w:val="Ttulo2"/>
      </w:pPr>
      <w:bookmarkStart w:id="53" w:name="_Toc132352764"/>
      <w:bookmarkStart w:id="54" w:name="_Toc133482663"/>
      <w:bookmarkStart w:id="55" w:name="_Toc165362544"/>
      <w:r w:rsidRPr="007032B7">
        <w:t>Interface Serial RS 232 Terminal-Terminal</w:t>
      </w:r>
      <w:bookmarkEnd w:id="53"/>
      <w:bookmarkEnd w:id="54"/>
      <w:bookmarkEnd w:id="55"/>
      <w:r w:rsidRPr="007032B7">
        <w:t xml:space="preserve"> </w:t>
      </w:r>
    </w:p>
    <w:p w14:paraId="5069C1AB" w14:textId="77777777" w:rsidR="00AB7BF5" w:rsidRPr="007032B7" w:rsidRDefault="00AB7BF5" w:rsidP="00AB7BF5">
      <w:pPr>
        <w:suppressAutoHyphens w:val="0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4A483448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0437AB58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dispositivo</w:t>
            </w:r>
          </w:p>
        </w:tc>
        <w:tc>
          <w:tcPr>
            <w:tcW w:w="2546" w:type="dxa"/>
            <w:vAlign w:val="center"/>
          </w:tcPr>
          <w:p w14:paraId="66B509DC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RS232 do cabo – extremidade conversor </w:t>
            </w:r>
          </w:p>
        </w:tc>
      </w:tr>
      <w:tr w:rsidR="00AB7BF5" w:rsidRPr="007032B7" w14:paraId="158A754D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4F0A958F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45" w:dyaOrig="2580" w14:anchorId="0CDE99B7">
                <v:shape id="_x0000_i1036" type="#_x0000_t75" style="width:50.5pt;height:130.05pt" o:ole="">
                  <v:imagedata r:id="rId34" o:title=""/>
                </v:shape>
                <o:OLEObject Type="Embed" ProgID="PBrush" ShapeID="_x0000_i1036" DrawAspect="Content" ObjectID="_1777186807" r:id="rId35"/>
              </w:object>
            </w:r>
          </w:p>
        </w:tc>
        <w:tc>
          <w:tcPr>
            <w:tcW w:w="2546" w:type="dxa"/>
            <w:vAlign w:val="center"/>
          </w:tcPr>
          <w:p w14:paraId="64185BE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15" w:dyaOrig="2520" w14:anchorId="52BBAD63">
                <v:shape id="_x0000_i1037" type="#_x0000_t75" style="width:43pt;height:130.05pt" o:ole="">
                  <v:imagedata r:id="rId36" o:title=""/>
                </v:shape>
                <o:OLEObject Type="Embed" ProgID="PBrush" ShapeID="_x0000_i1037" DrawAspect="Content" ObjectID="_1777186808" r:id="rId37"/>
              </w:object>
            </w:r>
          </w:p>
        </w:tc>
      </w:tr>
    </w:tbl>
    <w:p w14:paraId="7BC2D047" w14:textId="78A4BB0E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56" w:name="_Toc132724999"/>
      <w:bookmarkStart w:id="57" w:name="_Toc132811604"/>
      <w:bookmarkStart w:id="58" w:name="_Toc133482735"/>
      <w:bookmarkStart w:id="59" w:name="_Toc147506761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4F19D2">
        <w:rPr>
          <w:rFonts w:ascii="Arial" w:hAnsi="Arial" w:cs="Arial"/>
          <w:noProof/>
          <w:color w:val="auto"/>
        </w:rPr>
        <w:t>3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RS232 - Terminais</w:t>
      </w:r>
      <w:bookmarkEnd w:id="56"/>
      <w:bookmarkEnd w:id="57"/>
      <w:bookmarkEnd w:id="58"/>
      <w:bookmarkEnd w:id="59"/>
    </w:p>
    <w:p w14:paraId="7BBD34AB" w14:textId="77777777" w:rsidR="00AB7BF5" w:rsidRPr="007032B7" w:rsidRDefault="00AB7BF5" w:rsidP="00AB7BF5">
      <w:pPr>
        <w:suppressAutoHyphens w:val="0"/>
        <w:rPr>
          <w:rFonts w:ascii="Arial" w:hAnsi="Arial"/>
          <w:sz w:val="22"/>
        </w:rPr>
      </w:pPr>
      <w:r w:rsidRPr="007032B7">
        <w:br w:type="page"/>
      </w:r>
    </w:p>
    <w:p w14:paraId="249A6E26" w14:textId="77777777" w:rsidR="00AB7BF5" w:rsidRPr="007032B7" w:rsidRDefault="00AB7BF5" w:rsidP="00AB7BF5">
      <w:pPr>
        <w:pStyle w:val="texto"/>
      </w:pPr>
    </w:p>
    <w:p w14:paraId="53805C2E" w14:textId="77777777" w:rsidR="00AB7BF5" w:rsidRPr="007032B7" w:rsidRDefault="00AB7BF5" w:rsidP="00AB7BF5">
      <w:pPr>
        <w:pStyle w:val="Ttulo2"/>
      </w:pPr>
      <w:bookmarkStart w:id="60" w:name="_Toc132352765"/>
      <w:bookmarkStart w:id="61" w:name="_Toc133482664"/>
      <w:bookmarkStart w:id="62" w:name="_Toc165362545"/>
      <w:r w:rsidRPr="007032B7">
        <w:t>Interface Serial RS 485</w:t>
      </w:r>
      <w:bookmarkEnd w:id="60"/>
      <w:bookmarkEnd w:id="61"/>
      <w:bookmarkEnd w:id="62"/>
    </w:p>
    <w:p w14:paraId="7E5D2946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0D65C4C8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57055718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RS485 do cabo - extremidade do dispositivo</w:t>
            </w:r>
          </w:p>
        </w:tc>
        <w:tc>
          <w:tcPr>
            <w:tcW w:w="2546" w:type="dxa"/>
            <w:vAlign w:val="center"/>
          </w:tcPr>
          <w:p w14:paraId="02EB0685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RS485 do cabo - extremidade do conversor </w:t>
            </w:r>
          </w:p>
        </w:tc>
      </w:tr>
      <w:tr w:rsidR="00AB7BF5" w:rsidRPr="007032B7" w14:paraId="0A724D0F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143AE36F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45" w:dyaOrig="2550" w14:anchorId="04F799BE">
                <v:shape id="_x0000_i1038" type="#_x0000_t75" style="width:50.5pt;height:130.05pt" o:ole="">
                  <v:imagedata r:id="rId38" o:title=""/>
                </v:shape>
                <o:OLEObject Type="Embed" ProgID="PBrush" ShapeID="_x0000_i1038" DrawAspect="Content" ObjectID="_1777186809" r:id="rId39"/>
              </w:object>
            </w:r>
          </w:p>
        </w:tc>
        <w:tc>
          <w:tcPr>
            <w:tcW w:w="2546" w:type="dxa"/>
            <w:vAlign w:val="center"/>
          </w:tcPr>
          <w:p w14:paraId="3233DB5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45" w:dyaOrig="2550" w14:anchorId="29D1BB48">
                <v:shape id="_x0000_i1039" type="#_x0000_t75" style="width:50.5pt;height:130.05pt" o:ole="">
                  <v:imagedata r:id="rId38" o:title=""/>
                </v:shape>
                <o:OLEObject Type="Embed" ProgID="PBrush" ShapeID="_x0000_i1039" DrawAspect="Content" ObjectID="_1777186810" r:id="rId40"/>
              </w:object>
            </w:r>
          </w:p>
        </w:tc>
      </w:tr>
    </w:tbl>
    <w:p w14:paraId="5E02F19E" w14:textId="072DB6A0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63" w:name="_Toc132725000"/>
      <w:bookmarkStart w:id="64" w:name="_Toc132811605"/>
      <w:bookmarkStart w:id="65" w:name="_Toc133482736"/>
      <w:bookmarkStart w:id="66" w:name="_Toc147506762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4F19D2">
        <w:rPr>
          <w:rFonts w:ascii="Arial" w:hAnsi="Arial" w:cs="Arial"/>
          <w:noProof/>
          <w:color w:val="auto"/>
        </w:rPr>
        <w:t>4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Serial RS485</w:t>
      </w:r>
      <w:bookmarkEnd w:id="63"/>
      <w:bookmarkEnd w:id="64"/>
      <w:bookmarkEnd w:id="65"/>
      <w:bookmarkEnd w:id="66"/>
    </w:p>
    <w:p w14:paraId="31FC2AF1" w14:textId="77777777" w:rsidR="00AB7BF5" w:rsidRPr="007032B7" w:rsidRDefault="00AB7BF5" w:rsidP="00AB7BF5">
      <w:pPr>
        <w:pStyle w:val="texto"/>
      </w:pPr>
      <w:r w:rsidRPr="007032B7">
        <w:t>Observação: Algumas portas seriais RS 485 não possuem GND.</w:t>
      </w:r>
    </w:p>
    <w:p w14:paraId="320832A6" w14:textId="77777777" w:rsidR="00AB7BF5" w:rsidRPr="007032B7" w:rsidRDefault="00AB7BF5" w:rsidP="00AB7BF5">
      <w:pPr>
        <w:suppressAutoHyphens w:val="0"/>
      </w:pPr>
    </w:p>
    <w:p w14:paraId="7F8BCEA3" w14:textId="77777777" w:rsidR="00AB7BF5" w:rsidRPr="007032B7" w:rsidRDefault="00AB7BF5" w:rsidP="00AB7BF5">
      <w:pPr>
        <w:pStyle w:val="Ttulo2"/>
      </w:pPr>
      <w:bookmarkStart w:id="67" w:name="_Toc132352766"/>
      <w:bookmarkStart w:id="68" w:name="_Toc133482665"/>
      <w:bookmarkStart w:id="69" w:name="_Ref133489767"/>
      <w:bookmarkStart w:id="70" w:name="_Toc165362546"/>
      <w:r w:rsidRPr="007032B7">
        <w:t>Interface Ethernet</w:t>
      </w:r>
      <w:bookmarkEnd w:id="67"/>
      <w:bookmarkEnd w:id="68"/>
      <w:bookmarkEnd w:id="69"/>
      <w:bookmarkEnd w:id="70"/>
    </w:p>
    <w:p w14:paraId="3183363B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3689"/>
      </w:tblGrid>
      <w:tr w:rsidR="00AB7BF5" w:rsidRPr="007032B7" w14:paraId="19696AE5" w14:textId="77777777" w:rsidTr="005F7236">
        <w:trPr>
          <w:trHeight w:val="794"/>
          <w:jc w:val="center"/>
        </w:trPr>
        <w:tc>
          <w:tcPr>
            <w:tcW w:w="3256" w:type="dxa"/>
            <w:vAlign w:val="center"/>
          </w:tcPr>
          <w:p w14:paraId="11C44862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t>Dispositivo (porta ethernet)</w:t>
            </w:r>
          </w:p>
        </w:tc>
        <w:tc>
          <w:tcPr>
            <w:tcW w:w="3689" w:type="dxa"/>
            <w:vAlign w:val="center"/>
          </w:tcPr>
          <w:p w14:paraId="32198E00" w14:textId="77777777" w:rsidR="00AB7BF5" w:rsidRPr="007032B7" w:rsidRDefault="00AB7BF5" w:rsidP="005F7236">
            <w:pPr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Conversor / Switch de Automação</w:t>
            </w:r>
          </w:p>
        </w:tc>
      </w:tr>
      <w:tr w:rsidR="00AB7BF5" w:rsidRPr="007032B7" w14:paraId="5770CAE6" w14:textId="77777777" w:rsidTr="005F7236">
        <w:trPr>
          <w:trHeight w:val="1915"/>
          <w:jc w:val="center"/>
        </w:trPr>
        <w:tc>
          <w:tcPr>
            <w:tcW w:w="6945" w:type="dxa"/>
            <w:gridSpan w:val="2"/>
            <w:vAlign w:val="center"/>
          </w:tcPr>
          <w:p w14:paraId="7C36A54F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EFD5A3E" wp14:editId="087BE1AE">
                  <wp:simplePos x="0" y="0"/>
                  <wp:positionH relativeFrom="column">
                    <wp:posOffset>468630</wp:posOffset>
                  </wp:positionH>
                  <wp:positionV relativeFrom="paragraph">
                    <wp:posOffset>-1617980</wp:posOffset>
                  </wp:positionV>
                  <wp:extent cx="3322320" cy="1685925"/>
                  <wp:effectExtent l="0" t="0" r="0" b="9525"/>
                  <wp:wrapTopAndBottom/>
                  <wp:docPr id="77" name="Imagem 77" descr="Desenho de pessoa e texto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m 77" descr="Desenho de pessoa e texto branco&#10;&#10;Descrição gerada automaticamente com confiança média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D24B57F" w14:textId="7F7ADF14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71" w:name="_Toc132725001"/>
      <w:bookmarkStart w:id="72" w:name="_Toc132811606"/>
      <w:bookmarkStart w:id="73" w:name="_Toc133482737"/>
      <w:bookmarkStart w:id="74" w:name="_Toc147506763"/>
      <w:r w:rsidRPr="007032B7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begin"/>
      </w:r>
      <w:r w:rsidRPr="007032B7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7032B7">
        <w:rPr>
          <w:rFonts w:ascii="Arial" w:hAnsi="Arial" w:cs="Arial"/>
          <w:color w:val="auto"/>
          <w:sz w:val="22"/>
          <w:szCs w:val="22"/>
        </w:rPr>
        <w:fldChar w:fldCharType="separate"/>
      </w:r>
      <w:r w:rsidR="004F19D2">
        <w:rPr>
          <w:rFonts w:ascii="Arial" w:hAnsi="Arial" w:cs="Arial"/>
          <w:noProof/>
          <w:color w:val="auto"/>
          <w:sz w:val="22"/>
          <w:szCs w:val="22"/>
        </w:rPr>
        <w:t>5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end"/>
      </w:r>
      <w:r w:rsidRPr="007032B7">
        <w:rPr>
          <w:rFonts w:ascii="Arial" w:hAnsi="Arial" w:cs="Arial"/>
          <w:color w:val="auto"/>
          <w:sz w:val="22"/>
          <w:szCs w:val="22"/>
        </w:rPr>
        <w:t xml:space="preserve"> Interface Ethernet</w:t>
      </w:r>
      <w:bookmarkEnd w:id="71"/>
      <w:bookmarkEnd w:id="72"/>
      <w:bookmarkEnd w:id="73"/>
      <w:bookmarkEnd w:id="74"/>
    </w:p>
    <w:p w14:paraId="245377BE" w14:textId="77777777" w:rsidR="00AB7BF5" w:rsidRPr="007032B7" w:rsidRDefault="00AB7BF5" w:rsidP="00AB7BF5">
      <w:pPr>
        <w:suppressAutoHyphens w:val="0"/>
        <w:rPr>
          <w:rFonts w:ascii="Arial" w:hAnsi="Arial"/>
          <w:sz w:val="22"/>
        </w:rPr>
      </w:pPr>
      <w:r w:rsidRPr="007032B7">
        <w:br w:type="page"/>
      </w:r>
    </w:p>
    <w:p w14:paraId="31258D1D" w14:textId="77777777" w:rsidR="00AB7BF5" w:rsidRPr="007032B7" w:rsidRDefault="00AB7BF5" w:rsidP="00AB7BF5">
      <w:pPr>
        <w:pStyle w:val="texto"/>
      </w:pPr>
    </w:p>
    <w:p w14:paraId="08A36A41" w14:textId="77777777" w:rsidR="00AB7BF5" w:rsidRPr="007032B7" w:rsidRDefault="00AB7BF5" w:rsidP="00AB7BF5">
      <w:pPr>
        <w:pStyle w:val="Ttulo2"/>
      </w:pPr>
      <w:bookmarkStart w:id="75" w:name="_Ref132124755"/>
      <w:bookmarkStart w:id="76" w:name="_Toc132352767"/>
      <w:bookmarkStart w:id="77" w:name="_Toc133482666"/>
      <w:bookmarkStart w:id="78" w:name="_Toc165362547"/>
      <w:r w:rsidRPr="007032B7">
        <w:t>Interligação I/O – Contato Seco</w:t>
      </w:r>
      <w:bookmarkEnd w:id="75"/>
      <w:bookmarkEnd w:id="76"/>
      <w:bookmarkEnd w:id="77"/>
      <w:bookmarkEnd w:id="78"/>
    </w:p>
    <w:p w14:paraId="002FF57E" w14:textId="77777777" w:rsidR="00AB7BF5" w:rsidRPr="007032B7" w:rsidRDefault="00AB7BF5" w:rsidP="00AB7BF5">
      <w:pPr>
        <w:pStyle w:val="texto"/>
      </w:pPr>
    </w:p>
    <w:p w14:paraId="4AE986E3" w14:textId="77777777" w:rsidR="00AB7BF5" w:rsidRPr="002E55D1" w:rsidRDefault="00AB7BF5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55D1">
        <w:rPr>
          <w:rFonts w:ascii="Arial" w:hAnsi="Arial" w:cs="Arial"/>
          <w:sz w:val="22"/>
          <w:szCs w:val="22"/>
        </w:rPr>
        <w:t>Observação: Os contatos abaixo são apenas exemplos;</w:t>
      </w:r>
    </w:p>
    <w:p w14:paraId="7BE8A16F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127EAD50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268607ED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 w:rsidRPr="007032B7">
              <w:rPr>
                <w:rFonts w:ascii="Arial" w:hAnsi="Arial" w:cs="Arial"/>
                <w:sz w:val="22"/>
                <w:szCs w:val="22"/>
              </w:rPr>
              <w:t xml:space="preserve"> dispositivo</w:t>
            </w:r>
          </w:p>
        </w:tc>
        <w:tc>
          <w:tcPr>
            <w:tcW w:w="2546" w:type="dxa"/>
            <w:vAlign w:val="center"/>
          </w:tcPr>
          <w:p w14:paraId="7EEAD873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 w:rsidRPr="007032B7">
              <w:rPr>
                <w:rFonts w:ascii="Arial" w:hAnsi="Arial" w:cs="Arial"/>
                <w:sz w:val="22"/>
                <w:szCs w:val="22"/>
              </w:rPr>
              <w:t xml:space="preserve"> Remota </w:t>
            </w:r>
          </w:p>
        </w:tc>
      </w:tr>
      <w:tr w:rsidR="00AB7BF5" w:rsidRPr="007032B7" w14:paraId="0228C93E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20CBA184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15" w:dyaOrig="1740" w14:anchorId="6E0A87E7">
                <v:shape id="_x0000_i1040" type="#_x0000_t75" style="width:43pt;height:85.95pt" o:ole="">
                  <v:imagedata r:id="rId42" o:title=""/>
                </v:shape>
                <o:OLEObject Type="Embed" ProgID="PBrush" ShapeID="_x0000_i1040" DrawAspect="Content" ObjectID="_1777186811" r:id="rId43"/>
              </w:object>
            </w:r>
          </w:p>
        </w:tc>
        <w:tc>
          <w:tcPr>
            <w:tcW w:w="2546" w:type="dxa"/>
            <w:vAlign w:val="center"/>
          </w:tcPr>
          <w:p w14:paraId="3F001B6C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15" w:dyaOrig="1740" w14:anchorId="250CA573">
                <v:shape id="_x0000_i1041" type="#_x0000_t75" style="width:43pt;height:85.95pt" o:ole="">
                  <v:imagedata r:id="rId42" o:title=""/>
                </v:shape>
                <o:OLEObject Type="Embed" ProgID="PBrush" ShapeID="_x0000_i1041" DrawAspect="Content" ObjectID="_1777186812" r:id="rId44"/>
              </w:object>
            </w:r>
          </w:p>
        </w:tc>
      </w:tr>
    </w:tbl>
    <w:p w14:paraId="71BCFC2E" w14:textId="2D842189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79" w:name="_Toc132725002"/>
      <w:bookmarkStart w:id="80" w:name="_Toc132811607"/>
      <w:bookmarkStart w:id="81" w:name="_Toc133482738"/>
      <w:bookmarkStart w:id="82" w:name="_Toc147506764"/>
      <w:r w:rsidRPr="007032B7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begin"/>
      </w:r>
      <w:r w:rsidRPr="007032B7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7032B7">
        <w:rPr>
          <w:rFonts w:ascii="Arial" w:hAnsi="Arial" w:cs="Arial"/>
          <w:color w:val="auto"/>
          <w:sz w:val="22"/>
          <w:szCs w:val="22"/>
        </w:rPr>
        <w:fldChar w:fldCharType="separate"/>
      </w:r>
      <w:r w:rsidR="004F19D2">
        <w:rPr>
          <w:rFonts w:ascii="Arial" w:hAnsi="Arial" w:cs="Arial"/>
          <w:noProof/>
          <w:color w:val="auto"/>
          <w:sz w:val="22"/>
          <w:szCs w:val="22"/>
        </w:rPr>
        <w:t>6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end"/>
      </w:r>
      <w:r w:rsidRPr="007032B7">
        <w:rPr>
          <w:rFonts w:ascii="Arial" w:hAnsi="Arial" w:cs="Arial"/>
          <w:color w:val="auto"/>
          <w:sz w:val="22"/>
          <w:szCs w:val="22"/>
        </w:rPr>
        <w:t xml:space="preserve"> Interligação </w:t>
      </w:r>
      <w:proofErr w:type="spellStart"/>
      <w:r w:rsidRPr="007032B7">
        <w:rPr>
          <w:rFonts w:ascii="Arial" w:hAnsi="Arial" w:cs="Arial"/>
          <w:color w:val="auto"/>
          <w:sz w:val="22"/>
          <w:szCs w:val="22"/>
        </w:rPr>
        <w:t>Contato-Seco</w:t>
      </w:r>
      <w:bookmarkEnd w:id="79"/>
      <w:bookmarkEnd w:id="80"/>
      <w:bookmarkEnd w:id="81"/>
      <w:bookmarkEnd w:id="82"/>
      <w:proofErr w:type="spellEnd"/>
    </w:p>
    <w:p w14:paraId="7A235471" w14:textId="77777777" w:rsidR="00AB7BF5" w:rsidRPr="007032B7" w:rsidRDefault="00AB7BF5" w:rsidP="00AB7BF5">
      <w:pPr>
        <w:suppressAutoHyphens w:val="0"/>
      </w:pPr>
    </w:p>
    <w:p w14:paraId="48CEB5CA" w14:textId="77777777" w:rsidR="009B6835" w:rsidRPr="007032B7" w:rsidRDefault="009B6835" w:rsidP="009B6835">
      <w:pPr>
        <w:pStyle w:val="Ttulo2"/>
      </w:pPr>
      <w:bookmarkStart w:id="83" w:name="_Ref132127793"/>
      <w:bookmarkStart w:id="84" w:name="_Ref132127807"/>
      <w:bookmarkStart w:id="85" w:name="_Toc132352768"/>
      <w:bookmarkStart w:id="86" w:name="_Toc164689811"/>
      <w:bookmarkStart w:id="87" w:name="_Toc165362548"/>
      <w:r w:rsidRPr="007032B7">
        <w:t xml:space="preserve">Interligação I/O – Contato com </w:t>
      </w:r>
      <w:r>
        <w:t>T</w:t>
      </w:r>
      <w:r w:rsidRPr="007032B7">
        <w:t>ensão</w:t>
      </w:r>
      <w:bookmarkEnd w:id="83"/>
      <w:bookmarkEnd w:id="84"/>
      <w:bookmarkEnd w:id="85"/>
      <w:bookmarkEnd w:id="86"/>
      <w:bookmarkEnd w:id="87"/>
      <w:r>
        <w:t xml:space="preserve"> </w:t>
      </w:r>
    </w:p>
    <w:p w14:paraId="3D20DDAD" w14:textId="77777777" w:rsidR="009B6835" w:rsidRPr="007032B7" w:rsidRDefault="009B6835" w:rsidP="009B6835">
      <w:pPr>
        <w:pStyle w:val="texto"/>
      </w:pPr>
    </w:p>
    <w:p w14:paraId="30E500C7" w14:textId="77777777" w:rsidR="009B6835" w:rsidRPr="00B61D4E" w:rsidRDefault="009B6835" w:rsidP="009B683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b/>
          <w:bCs/>
          <w:sz w:val="22"/>
          <w:szCs w:val="22"/>
        </w:rPr>
      </w:pPr>
      <w:bookmarkStart w:id="88" w:name="_Hlk164943428"/>
      <w:bookmarkStart w:id="89" w:name="_Hlk164950484"/>
      <w:r w:rsidRPr="00B61D4E">
        <w:rPr>
          <w:rFonts w:ascii="Arial" w:hAnsi="Arial" w:cs="Arial"/>
          <w:b/>
          <w:bCs/>
          <w:sz w:val="22"/>
          <w:szCs w:val="22"/>
        </w:rPr>
        <w:t>Entradas D</w:t>
      </w:r>
      <w:r>
        <w:rPr>
          <w:rFonts w:ascii="Arial" w:hAnsi="Arial" w:cs="Arial"/>
          <w:b/>
          <w:bCs/>
          <w:sz w:val="22"/>
          <w:szCs w:val="22"/>
        </w:rPr>
        <w:t>igitais</w:t>
      </w:r>
      <w:r w:rsidRPr="00B61D4E">
        <w:rPr>
          <w:rFonts w:ascii="Arial" w:hAnsi="Arial" w:cs="Arial"/>
          <w:b/>
          <w:bCs/>
          <w:sz w:val="22"/>
          <w:szCs w:val="22"/>
        </w:rPr>
        <w:t>:</w:t>
      </w:r>
    </w:p>
    <w:bookmarkEnd w:id="88"/>
    <w:p w14:paraId="5C5B9E58" w14:textId="77777777" w:rsidR="009B6835" w:rsidRPr="007032B7" w:rsidRDefault="009B6835" w:rsidP="009B683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9B6835" w:rsidRPr="007032B7" w14:paraId="3B625B4C" w14:textId="77777777" w:rsidTr="000A0498">
        <w:trPr>
          <w:trHeight w:val="794"/>
          <w:jc w:val="center"/>
        </w:trPr>
        <w:tc>
          <w:tcPr>
            <w:tcW w:w="3426" w:type="dxa"/>
            <w:vAlign w:val="center"/>
          </w:tcPr>
          <w:p w14:paraId="41D67DD2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borneira127Vac/220Vac</w:t>
            </w:r>
          </w:p>
          <w:p w14:paraId="5CA5B1B0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P</w:t>
            </w:r>
            <w:r w:rsidRPr="007032B7">
              <w:rPr>
                <w:rFonts w:ascii="Arial" w:hAnsi="Arial" w:cs="Arial"/>
                <w:sz w:val="22"/>
                <w:szCs w:val="22"/>
              </w:rPr>
              <w:t>ainel do Sistema</w:t>
            </w:r>
          </w:p>
        </w:tc>
        <w:tc>
          <w:tcPr>
            <w:tcW w:w="3260" w:type="dxa"/>
            <w:vAlign w:val="center"/>
          </w:tcPr>
          <w:p w14:paraId="5B9E82F4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Interface </w:t>
            </w:r>
          </w:p>
          <w:p w14:paraId="6B12B88F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127</w:t>
            </w:r>
            <w:r>
              <w:rPr>
                <w:rFonts w:ascii="Arial" w:hAnsi="Arial" w:cs="Arial"/>
                <w:sz w:val="22"/>
                <w:szCs w:val="22"/>
              </w:rPr>
              <w:t xml:space="preserve"> ou </w:t>
            </w:r>
            <w:r w:rsidRPr="007032B7">
              <w:rPr>
                <w:rFonts w:ascii="Arial" w:hAnsi="Arial" w:cs="Arial"/>
                <w:sz w:val="22"/>
                <w:szCs w:val="22"/>
              </w:rPr>
              <w:t>220Vac/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24Vdc instalado no </w:t>
            </w:r>
            <w:r>
              <w:rPr>
                <w:rFonts w:ascii="Arial" w:hAnsi="Arial" w:cs="Arial"/>
                <w:sz w:val="22"/>
                <w:szCs w:val="22"/>
              </w:rPr>
              <w:t>P</w:t>
            </w:r>
            <w:r w:rsidRPr="007032B7">
              <w:rPr>
                <w:rFonts w:ascii="Arial" w:hAnsi="Arial" w:cs="Arial"/>
                <w:sz w:val="22"/>
                <w:szCs w:val="22"/>
              </w:rPr>
              <w:t>ainel do Sistema</w:t>
            </w:r>
          </w:p>
        </w:tc>
        <w:tc>
          <w:tcPr>
            <w:tcW w:w="2546" w:type="dxa"/>
            <w:vAlign w:val="center"/>
          </w:tcPr>
          <w:p w14:paraId="483F31B2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 w:rsidRPr="007032B7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da </w:t>
            </w:r>
            <w:r w:rsidRPr="007032B7">
              <w:rPr>
                <w:rFonts w:ascii="Arial" w:hAnsi="Arial" w:cs="Arial"/>
                <w:sz w:val="22"/>
                <w:szCs w:val="22"/>
              </w:rPr>
              <w:t>Remota</w:t>
            </w:r>
          </w:p>
        </w:tc>
      </w:tr>
      <w:tr w:rsidR="009B6835" w:rsidRPr="007032B7" w14:paraId="252AE064" w14:textId="77777777" w:rsidTr="000A0498">
        <w:trPr>
          <w:trHeight w:val="1915"/>
          <w:jc w:val="center"/>
        </w:trPr>
        <w:tc>
          <w:tcPr>
            <w:tcW w:w="3426" w:type="dxa"/>
            <w:vAlign w:val="center"/>
          </w:tcPr>
          <w:p w14:paraId="47554016" w14:textId="77777777" w:rsidR="009B6835" w:rsidRPr="007032B7" w:rsidRDefault="009B6835" w:rsidP="000A0498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461D7CD9">
                <v:shape id="_x0000_i1042" type="#_x0000_t75" style="width:44.05pt;height:84.9pt" o:ole="">
                  <v:imagedata r:id="rId42" o:title=""/>
                </v:shape>
                <o:OLEObject Type="Embed" ProgID="PBrush" ShapeID="_x0000_i1042" DrawAspect="Content" ObjectID="_1777186813" r:id="rId45"/>
              </w:object>
            </w:r>
          </w:p>
        </w:tc>
        <w:tc>
          <w:tcPr>
            <w:tcW w:w="3260" w:type="dxa"/>
            <w:vAlign w:val="center"/>
          </w:tcPr>
          <w:p w14:paraId="2C885ECA" w14:textId="77777777" w:rsidR="009B6835" w:rsidRPr="007032B7" w:rsidRDefault="009B6835" w:rsidP="000A0498">
            <w:pPr>
              <w:pStyle w:val="texto"/>
              <w:ind w:left="0"/>
              <w:jc w:val="left"/>
              <w:rPr>
                <w:rFonts w:cs="Arial"/>
                <w:szCs w:val="22"/>
              </w:rPr>
            </w:pPr>
            <w:r w:rsidRPr="007032B7">
              <w:rPr>
                <w:rFonts w:cs="Arial"/>
                <w:noProof/>
                <w:szCs w:val="22"/>
              </w:rPr>
              <w:drawing>
                <wp:inline distT="0" distB="0" distL="0" distR="0" wp14:anchorId="4E691745" wp14:editId="78292B56">
                  <wp:extent cx="1932940" cy="794385"/>
                  <wp:effectExtent l="0" t="0" r="0" b="5715"/>
                  <wp:docPr id="57" name="Imagem 57" descr="O que é e para que serve o relé de interface? - Ensinando Elétrica | Dicas  e Ensinamen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O que é e para que serve o relé de interface? - Ensinando Elétrica | Dicas  e Ensinamen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  <w:vAlign w:val="center"/>
          </w:tcPr>
          <w:p w14:paraId="06A93A36" w14:textId="77777777" w:rsidR="009B6835" w:rsidRPr="007032B7" w:rsidRDefault="009B6835" w:rsidP="000A0498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744B60A1">
                <v:shape id="_x0000_i1043" type="#_x0000_t75" style="width:44.05pt;height:84.9pt" o:ole="">
                  <v:imagedata r:id="rId42" o:title=""/>
                </v:shape>
                <o:OLEObject Type="Embed" ProgID="PBrush" ShapeID="_x0000_i1043" DrawAspect="Content" ObjectID="_1777186814" r:id="rId47"/>
              </w:object>
            </w:r>
          </w:p>
        </w:tc>
      </w:tr>
    </w:tbl>
    <w:p w14:paraId="78EF2DB2" w14:textId="77777777" w:rsidR="009B6835" w:rsidRPr="007032B7" w:rsidRDefault="009B6835" w:rsidP="009B683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0" w:name="_Toc132725003"/>
      <w:bookmarkStart w:id="91" w:name="_Toc132811608"/>
      <w:bookmarkStart w:id="92" w:name="_Toc164943743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auto"/>
          <w:sz w:val="22"/>
          <w:szCs w:val="22"/>
        </w:rPr>
        <w:t>7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Contato com tensão - Relé de Interface</w:t>
      </w:r>
      <w:bookmarkEnd w:id="90"/>
      <w:bookmarkEnd w:id="91"/>
      <w:bookmarkEnd w:id="92"/>
    </w:p>
    <w:p w14:paraId="0AB90FE9" w14:textId="77777777" w:rsidR="009B6835" w:rsidRPr="007032B7" w:rsidRDefault="009B6835" w:rsidP="009B683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78A41610" w14:textId="77777777" w:rsidR="009B6835" w:rsidRPr="007032B7" w:rsidRDefault="009B6835" w:rsidP="009B683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49EF5B66" w14:textId="77777777" w:rsidR="009B6835" w:rsidRPr="007032B7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Tensão de entrada da bobina 220/127Vac, se o relé for utilizado no circuito de </w:t>
      </w:r>
      <w:r w:rsidRPr="00083A9A">
        <w:rPr>
          <w:rFonts w:ascii="Arial" w:hAnsi="Arial" w:cs="Arial"/>
          <w:b/>
          <w:bCs/>
          <w:sz w:val="22"/>
          <w:szCs w:val="22"/>
        </w:rPr>
        <w:t>entradas digitais</w:t>
      </w:r>
      <w:r>
        <w:rPr>
          <w:rFonts w:ascii="Arial" w:hAnsi="Arial" w:cs="Arial"/>
          <w:sz w:val="22"/>
          <w:szCs w:val="22"/>
        </w:rPr>
        <w:t>;</w:t>
      </w:r>
    </w:p>
    <w:p w14:paraId="7E922DFE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Indicador da bobina energizada;</w:t>
      </w:r>
    </w:p>
    <w:p w14:paraId="48FB7697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Isolamento seguro de entrada/saída</w:t>
      </w:r>
      <w:r>
        <w:rPr>
          <w:rFonts w:ascii="Arial" w:hAnsi="Arial" w:cs="Arial"/>
          <w:sz w:val="22"/>
          <w:szCs w:val="22"/>
        </w:rPr>
        <w:t>;</w:t>
      </w:r>
    </w:p>
    <w:p w14:paraId="72014882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Tensão máxima de comutação</w:t>
      </w:r>
      <w:r w:rsidRPr="00083A9A">
        <w:rPr>
          <w:rFonts w:ascii="Arial" w:hAnsi="Arial" w:cs="Arial"/>
          <w:sz w:val="22"/>
          <w:szCs w:val="22"/>
        </w:rPr>
        <w:tab/>
        <w:t>250</w:t>
      </w:r>
      <w:r>
        <w:rPr>
          <w:rFonts w:ascii="Arial" w:hAnsi="Arial" w:cs="Arial"/>
          <w:sz w:val="22"/>
          <w:szCs w:val="22"/>
        </w:rPr>
        <w:t>Vac</w:t>
      </w:r>
      <w:r w:rsidRPr="00083A9A">
        <w:rPr>
          <w:rFonts w:ascii="Arial" w:hAnsi="Arial" w:cs="Arial"/>
          <w:sz w:val="22"/>
          <w:szCs w:val="22"/>
        </w:rPr>
        <w:t>/</w:t>
      </w:r>
      <w:proofErr w:type="spellStart"/>
      <w:r>
        <w:rPr>
          <w:rFonts w:ascii="Arial" w:hAnsi="Arial" w:cs="Arial"/>
          <w:sz w:val="22"/>
          <w:szCs w:val="22"/>
        </w:rPr>
        <w:t>Vdc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6479245" w14:textId="77777777" w:rsidR="009B6835" w:rsidRDefault="009B6835" w:rsidP="009B6835">
      <w:pPr>
        <w:pStyle w:val="PargrafodaLista"/>
        <w:suppressAutoHyphens w:val="0"/>
        <w:ind w:left="1068"/>
        <w:jc w:val="both"/>
        <w:rPr>
          <w:rFonts w:ascii="Arial" w:hAnsi="Arial" w:cs="Arial"/>
          <w:sz w:val="22"/>
          <w:szCs w:val="22"/>
        </w:rPr>
      </w:pPr>
    </w:p>
    <w:p w14:paraId="72C34265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47D71B05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22347240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510FB626" w14:textId="77777777" w:rsidR="009B6835" w:rsidRPr="00B61D4E" w:rsidRDefault="009B6835" w:rsidP="009B6835">
      <w:pPr>
        <w:pStyle w:val="texto"/>
        <w:ind w:left="0"/>
        <w:rPr>
          <w:rFonts w:cs="Arial"/>
          <w:b/>
          <w:bCs/>
          <w:szCs w:val="22"/>
        </w:rPr>
      </w:pPr>
      <w:r w:rsidRPr="00B61D4E">
        <w:rPr>
          <w:rFonts w:cs="Arial"/>
          <w:b/>
          <w:bCs/>
          <w:szCs w:val="22"/>
        </w:rPr>
        <w:lastRenderedPageBreak/>
        <w:t xml:space="preserve">    Saídas Digitais:</w:t>
      </w:r>
    </w:p>
    <w:p w14:paraId="62CBB2C8" w14:textId="77777777" w:rsidR="009B6835" w:rsidRPr="007032B7" w:rsidRDefault="009B6835" w:rsidP="009B6835">
      <w:pPr>
        <w:pStyle w:val="texto"/>
      </w:pPr>
    </w:p>
    <w:tbl>
      <w:tblPr>
        <w:tblStyle w:val="Tabelacomgrade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3827"/>
      </w:tblGrid>
      <w:tr w:rsidR="009B6835" w:rsidRPr="007032B7" w14:paraId="12295335" w14:textId="77777777" w:rsidTr="000A0498">
        <w:trPr>
          <w:trHeight w:val="794"/>
          <w:jc w:val="center"/>
        </w:trPr>
        <w:tc>
          <w:tcPr>
            <w:tcW w:w="2547" w:type="dxa"/>
            <w:vAlign w:val="center"/>
          </w:tcPr>
          <w:p w14:paraId="3B96A0D6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B552E">
              <w:rPr>
                <w:rFonts w:ascii="Arial" w:hAnsi="Arial" w:cs="Arial"/>
                <w:sz w:val="22"/>
                <w:szCs w:val="22"/>
              </w:rPr>
              <w:t xml:space="preserve">Conexão </w:t>
            </w:r>
            <w:r>
              <w:rPr>
                <w:rFonts w:ascii="Arial" w:hAnsi="Arial" w:cs="Arial"/>
                <w:sz w:val="22"/>
                <w:szCs w:val="22"/>
              </w:rPr>
              <w:t>T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erminal I/O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B</w:t>
            </w:r>
            <w:r w:rsidRPr="002B552E">
              <w:rPr>
                <w:rFonts w:ascii="Arial" w:hAnsi="Arial" w:cs="Arial"/>
                <w:sz w:val="22"/>
                <w:szCs w:val="22"/>
              </w:rPr>
              <w:t>orneira</w:t>
            </w:r>
            <w:proofErr w:type="spellEnd"/>
            <w:r w:rsidRPr="002B552E">
              <w:rPr>
                <w:rFonts w:ascii="Arial" w:hAnsi="Arial" w:cs="Arial"/>
                <w:sz w:val="22"/>
                <w:szCs w:val="22"/>
              </w:rPr>
              <w:t xml:space="preserve"> Remota</w:t>
            </w:r>
          </w:p>
        </w:tc>
        <w:tc>
          <w:tcPr>
            <w:tcW w:w="2977" w:type="dxa"/>
            <w:vAlign w:val="center"/>
          </w:tcPr>
          <w:p w14:paraId="1CA50717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Interface </w:t>
            </w:r>
          </w:p>
          <w:p w14:paraId="020DAC90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24Vdc</w:t>
            </w:r>
            <w:r>
              <w:rPr>
                <w:rFonts w:ascii="Arial" w:hAnsi="Arial" w:cs="Arial"/>
                <w:sz w:val="22"/>
                <w:szCs w:val="22"/>
              </w:rPr>
              <w:t xml:space="preserve">/ </w:t>
            </w:r>
            <w:r w:rsidRPr="007032B7">
              <w:rPr>
                <w:rFonts w:ascii="Arial" w:hAnsi="Arial" w:cs="Arial"/>
                <w:sz w:val="22"/>
                <w:szCs w:val="22"/>
              </w:rPr>
              <w:t>127</w:t>
            </w:r>
            <w:r>
              <w:rPr>
                <w:rFonts w:ascii="Arial" w:hAnsi="Arial" w:cs="Arial"/>
                <w:sz w:val="22"/>
                <w:szCs w:val="22"/>
              </w:rPr>
              <w:t xml:space="preserve"> ou 2</w:t>
            </w:r>
            <w:r w:rsidRPr="007032B7">
              <w:rPr>
                <w:rFonts w:ascii="Arial" w:hAnsi="Arial" w:cs="Arial"/>
                <w:sz w:val="22"/>
                <w:szCs w:val="22"/>
              </w:rPr>
              <w:t>20Vac</w:t>
            </w:r>
          </w:p>
          <w:p w14:paraId="61A1D46C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instalado no painel do Sistema</w:t>
            </w:r>
          </w:p>
        </w:tc>
        <w:tc>
          <w:tcPr>
            <w:tcW w:w="3827" w:type="dxa"/>
            <w:vAlign w:val="center"/>
          </w:tcPr>
          <w:p w14:paraId="185F1159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onexão </w:t>
            </w:r>
            <w:r>
              <w:rPr>
                <w:rFonts w:ascii="Arial" w:hAnsi="Arial" w:cs="Arial"/>
                <w:sz w:val="22"/>
                <w:szCs w:val="22"/>
              </w:rPr>
              <w:t>T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erminal I/O – </w:t>
            </w:r>
            <w:r>
              <w:rPr>
                <w:rFonts w:ascii="Arial" w:hAnsi="Arial" w:cs="Arial"/>
                <w:sz w:val="22"/>
                <w:szCs w:val="22"/>
              </w:rPr>
              <w:t>B</w:t>
            </w:r>
            <w:r w:rsidRPr="002B552E">
              <w:rPr>
                <w:rFonts w:ascii="Arial" w:hAnsi="Arial" w:cs="Arial"/>
                <w:sz w:val="22"/>
                <w:szCs w:val="22"/>
              </w:rPr>
              <w:t>orneira127Vac/220Vac/24V</w:t>
            </w: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Pr="002B552E">
              <w:rPr>
                <w:rFonts w:ascii="Arial" w:hAnsi="Arial" w:cs="Arial"/>
                <w:sz w:val="22"/>
                <w:szCs w:val="22"/>
              </w:rPr>
              <w:t>c painel do Sistema</w:t>
            </w:r>
          </w:p>
        </w:tc>
      </w:tr>
      <w:tr w:rsidR="009B6835" w:rsidRPr="007032B7" w14:paraId="02862F8C" w14:textId="77777777" w:rsidTr="000A0498">
        <w:trPr>
          <w:trHeight w:val="1915"/>
          <w:jc w:val="center"/>
        </w:trPr>
        <w:tc>
          <w:tcPr>
            <w:tcW w:w="2547" w:type="dxa"/>
            <w:vAlign w:val="center"/>
          </w:tcPr>
          <w:p w14:paraId="5669E3DB" w14:textId="77777777" w:rsidR="009B6835" w:rsidRPr="007032B7" w:rsidRDefault="009B6835" w:rsidP="000A0498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AC6EB7D">
                <v:shape id="_x0000_i1044" type="#_x0000_t75" style="width:44.05pt;height:84.9pt" o:ole="">
                  <v:imagedata r:id="rId42" o:title=""/>
                </v:shape>
                <o:OLEObject Type="Embed" ProgID="PBrush" ShapeID="_x0000_i1044" DrawAspect="Content" ObjectID="_1777186815" r:id="rId48"/>
              </w:object>
            </w:r>
          </w:p>
        </w:tc>
        <w:tc>
          <w:tcPr>
            <w:tcW w:w="2977" w:type="dxa"/>
            <w:vAlign w:val="center"/>
          </w:tcPr>
          <w:p w14:paraId="37572CF7" w14:textId="77777777" w:rsidR="009B6835" w:rsidRPr="007032B7" w:rsidRDefault="009B6835" w:rsidP="000A0498">
            <w:pPr>
              <w:pStyle w:val="texto"/>
              <w:ind w:left="0"/>
              <w:jc w:val="left"/>
              <w:rPr>
                <w:rFonts w:cs="Arial"/>
                <w:szCs w:val="22"/>
              </w:rPr>
            </w:pPr>
            <w:r w:rsidRPr="007032B7">
              <w:rPr>
                <w:rFonts w:cs="Arial"/>
                <w:noProof/>
                <w:szCs w:val="22"/>
              </w:rPr>
              <w:drawing>
                <wp:inline distT="0" distB="0" distL="0" distR="0" wp14:anchorId="35A13947" wp14:editId="74EE61C1">
                  <wp:extent cx="1932940" cy="794385"/>
                  <wp:effectExtent l="0" t="0" r="0" b="5715"/>
                  <wp:docPr id="1183654515" name="Imagem 1183654515" descr="O que é e para que serve o relé de interface? - Ensinando Elétrica | Dicas  e Ensinamen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O que é e para que serve o relé de interface? - Ensinando Elétrica | Dicas  e Ensinamen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vAlign w:val="center"/>
          </w:tcPr>
          <w:p w14:paraId="2664C27E" w14:textId="77777777" w:rsidR="009B6835" w:rsidRPr="007032B7" w:rsidRDefault="009B6835" w:rsidP="000A0498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C44DC93">
                <v:shape id="_x0000_i1045" type="#_x0000_t75" style="width:44.05pt;height:84.9pt" o:ole="">
                  <v:imagedata r:id="rId42" o:title=""/>
                </v:shape>
                <o:OLEObject Type="Embed" ProgID="PBrush" ShapeID="_x0000_i1045" DrawAspect="Content" ObjectID="_1777186816" r:id="rId49"/>
              </w:object>
            </w:r>
          </w:p>
        </w:tc>
      </w:tr>
    </w:tbl>
    <w:p w14:paraId="70DAC42E" w14:textId="77777777" w:rsidR="009B6835" w:rsidRPr="007032B7" w:rsidRDefault="009B6835" w:rsidP="009B683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>
        <w:rPr>
          <w:rFonts w:ascii="Arial" w:hAnsi="Arial" w:cs="Arial"/>
          <w:color w:val="auto"/>
          <w:sz w:val="22"/>
          <w:szCs w:val="22"/>
        </w:rPr>
        <w:t>8</w:t>
      </w:r>
      <w:r w:rsidRPr="0044050F">
        <w:rPr>
          <w:rFonts w:ascii="Arial" w:hAnsi="Arial" w:cs="Arial"/>
          <w:color w:val="auto"/>
          <w:sz w:val="22"/>
          <w:szCs w:val="22"/>
        </w:rPr>
        <w:t xml:space="preserve"> Contato com tensão - Relé de Interface</w:t>
      </w:r>
    </w:p>
    <w:p w14:paraId="13A50D01" w14:textId="77777777" w:rsidR="009B6835" w:rsidRPr="007032B7" w:rsidRDefault="009B6835" w:rsidP="009B683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3DF0A652" w14:textId="77777777" w:rsidR="009B6835" w:rsidRPr="007032B7" w:rsidRDefault="009B6835" w:rsidP="009B683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54297227" w14:textId="77777777" w:rsidR="009B6835" w:rsidRPr="00B61D4E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Tensão de entrada da bobina 24Vcc, se o relé for utilizado no circuito de </w:t>
      </w:r>
      <w:r w:rsidRPr="00083A9A">
        <w:rPr>
          <w:rFonts w:ascii="Arial" w:hAnsi="Arial" w:cs="Arial"/>
          <w:b/>
          <w:bCs/>
          <w:sz w:val="22"/>
          <w:szCs w:val="22"/>
        </w:rPr>
        <w:t>saídas digitais</w:t>
      </w:r>
      <w:r>
        <w:rPr>
          <w:rFonts w:ascii="Arial" w:hAnsi="Arial" w:cs="Arial"/>
          <w:sz w:val="22"/>
          <w:szCs w:val="22"/>
        </w:rPr>
        <w:t>;</w:t>
      </w:r>
    </w:p>
    <w:p w14:paraId="550D1E41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Indicador da bobina energizada;</w:t>
      </w:r>
    </w:p>
    <w:p w14:paraId="734E8684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Isolamento seguro de entrada/saída</w:t>
      </w:r>
      <w:r>
        <w:rPr>
          <w:rFonts w:ascii="Arial" w:hAnsi="Arial" w:cs="Arial"/>
          <w:sz w:val="22"/>
          <w:szCs w:val="22"/>
        </w:rPr>
        <w:t>;</w:t>
      </w:r>
    </w:p>
    <w:p w14:paraId="4DE7BDCC" w14:textId="49670B5C" w:rsidR="009B6835" w:rsidRP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Tensão máxima de comutação</w:t>
      </w:r>
      <w:r w:rsidRPr="00083A9A">
        <w:rPr>
          <w:rFonts w:ascii="Arial" w:hAnsi="Arial" w:cs="Arial"/>
          <w:sz w:val="22"/>
          <w:szCs w:val="22"/>
        </w:rPr>
        <w:tab/>
        <w:t>250</w:t>
      </w:r>
      <w:r>
        <w:rPr>
          <w:rFonts w:ascii="Arial" w:hAnsi="Arial" w:cs="Arial"/>
          <w:sz w:val="22"/>
          <w:szCs w:val="22"/>
        </w:rPr>
        <w:t>Vac</w:t>
      </w:r>
      <w:r w:rsidRPr="00083A9A">
        <w:rPr>
          <w:rFonts w:ascii="Arial" w:hAnsi="Arial" w:cs="Arial"/>
          <w:sz w:val="22"/>
          <w:szCs w:val="22"/>
        </w:rPr>
        <w:t>/</w:t>
      </w:r>
      <w:proofErr w:type="spellStart"/>
      <w:r>
        <w:rPr>
          <w:rFonts w:ascii="Arial" w:hAnsi="Arial" w:cs="Arial"/>
          <w:sz w:val="22"/>
          <w:szCs w:val="22"/>
        </w:rPr>
        <w:t>Vcc</w:t>
      </w:r>
      <w:proofErr w:type="spellEnd"/>
      <w:r>
        <w:rPr>
          <w:rFonts w:ascii="Arial" w:hAnsi="Arial" w:cs="Arial"/>
          <w:sz w:val="22"/>
          <w:szCs w:val="22"/>
        </w:rPr>
        <w:t>.</w:t>
      </w:r>
      <w:bookmarkEnd w:id="89"/>
    </w:p>
    <w:p w14:paraId="7C24BF88" w14:textId="77777777" w:rsidR="00AB7BF5" w:rsidRPr="00BA74B9" w:rsidRDefault="00AB7BF5" w:rsidP="00AB7BF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28D4C6EF" w14:textId="77777777" w:rsidR="00AB7BF5" w:rsidRPr="007032B7" w:rsidRDefault="00AB7BF5" w:rsidP="00AB7BF5">
      <w:pPr>
        <w:pStyle w:val="Ttulo2"/>
      </w:pPr>
      <w:bookmarkStart w:id="93" w:name="_Toc133482668"/>
      <w:bookmarkStart w:id="94" w:name="_Toc165362549"/>
      <w:r w:rsidRPr="007032B7">
        <w:t xml:space="preserve">Interligação I/O – </w:t>
      </w:r>
      <w:r>
        <w:t>Relé de monitoramento de tensão para Disjuntores Monofásicos</w:t>
      </w:r>
      <w:bookmarkEnd w:id="93"/>
      <w:bookmarkEnd w:id="94"/>
    </w:p>
    <w:p w14:paraId="05E0827D" w14:textId="77777777" w:rsidR="00AB7BF5" w:rsidRPr="007032B7" w:rsidRDefault="00AB7BF5" w:rsidP="00AB7BF5">
      <w:pPr>
        <w:pStyle w:val="texto"/>
      </w:pPr>
    </w:p>
    <w:p w14:paraId="10FAA9B7" w14:textId="77777777" w:rsidR="00AB7BF5" w:rsidRPr="002E55D1" w:rsidRDefault="00AB7BF5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55D1">
        <w:rPr>
          <w:rFonts w:ascii="Arial" w:hAnsi="Arial" w:cs="Arial"/>
          <w:sz w:val="22"/>
          <w:szCs w:val="22"/>
        </w:rPr>
        <w:t>Observação: Os contatos abaixo são apenas exemplos;</w:t>
      </w:r>
    </w:p>
    <w:p w14:paraId="7B4D7CB6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4678"/>
        <w:gridCol w:w="2007"/>
      </w:tblGrid>
      <w:tr w:rsidR="00AB7BF5" w:rsidRPr="007032B7" w14:paraId="331FE347" w14:textId="77777777" w:rsidTr="005F7236">
        <w:trPr>
          <w:trHeight w:val="794"/>
          <w:jc w:val="center"/>
        </w:trPr>
        <w:tc>
          <w:tcPr>
            <w:tcW w:w="2547" w:type="dxa"/>
            <w:vAlign w:val="center"/>
          </w:tcPr>
          <w:p w14:paraId="66B64AE6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contato seco do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painel do Sistema</w:t>
            </w:r>
          </w:p>
        </w:tc>
        <w:tc>
          <w:tcPr>
            <w:tcW w:w="4678" w:type="dxa"/>
            <w:vAlign w:val="center"/>
          </w:tcPr>
          <w:p w14:paraId="7A645243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</w:t>
            </w:r>
            <w:r>
              <w:rPr>
                <w:rFonts w:ascii="Arial" w:hAnsi="Arial" w:cs="Arial"/>
                <w:sz w:val="22"/>
                <w:szCs w:val="22"/>
              </w:rPr>
              <w:t xml:space="preserve">monitoramento de tensão – contato seco, </w:t>
            </w:r>
            <w:r w:rsidRPr="007032B7">
              <w:rPr>
                <w:rFonts w:ascii="Arial" w:hAnsi="Arial" w:cs="Arial"/>
                <w:sz w:val="22"/>
                <w:szCs w:val="22"/>
              </w:rPr>
              <w:t>instalado no painel do Sistema</w:t>
            </w:r>
            <w:r>
              <w:rPr>
                <w:rFonts w:ascii="Arial" w:hAnsi="Arial" w:cs="Arial"/>
                <w:sz w:val="22"/>
                <w:szCs w:val="22"/>
              </w:rPr>
              <w:t>, depois da saída do disjuntor em paralelo com a carga do circuito, em destaque vermelho localização em que deve estar o disjuntor.</w:t>
            </w:r>
          </w:p>
        </w:tc>
        <w:tc>
          <w:tcPr>
            <w:tcW w:w="2007" w:type="dxa"/>
            <w:vAlign w:val="center"/>
          </w:tcPr>
          <w:p w14:paraId="75B4C614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</w:t>
            </w:r>
            <w:proofErr w:type="spellStart"/>
            <w:r w:rsidRPr="007032B7">
              <w:rPr>
                <w:rFonts w:ascii="Arial" w:hAnsi="Arial" w:cs="Arial"/>
                <w:sz w:val="22"/>
                <w:szCs w:val="22"/>
              </w:rPr>
              <w:t>borneira</w:t>
            </w:r>
            <w:proofErr w:type="spellEnd"/>
            <w:r w:rsidRPr="007032B7">
              <w:rPr>
                <w:rFonts w:ascii="Arial" w:hAnsi="Arial" w:cs="Arial"/>
                <w:sz w:val="22"/>
                <w:szCs w:val="22"/>
              </w:rPr>
              <w:t xml:space="preserve"> Remota</w:t>
            </w:r>
          </w:p>
        </w:tc>
      </w:tr>
      <w:tr w:rsidR="00AB7BF5" w:rsidRPr="007032B7" w14:paraId="5ECA5BC2" w14:textId="77777777" w:rsidTr="005F7236">
        <w:trPr>
          <w:trHeight w:val="2986"/>
          <w:jc w:val="center"/>
        </w:trPr>
        <w:tc>
          <w:tcPr>
            <w:tcW w:w="2547" w:type="dxa"/>
            <w:vAlign w:val="center"/>
          </w:tcPr>
          <w:p w14:paraId="695EF7ED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70B3B34">
                <v:shape id="_x0000_i1046" type="#_x0000_t75" style="width:43pt;height:85.95pt" o:ole="">
                  <v:imagedata r:id="rId42" o:title=""/>
                </v:shape>
                <o:OLEObject Type="Embed" ProgID="PBrush" ShapeID="_x0000_i1046" DrawAspect="Content" ObjectID="_1777186817" r:id="rId50"/>
              </w:object>
            </w:r>
          </w:p>
        </w:tc>
        <w:tc>
          <w:tcPr>
            <w:tcW w:w="4678" w:type="dxa"/>
            <w:vAlign w:val="center"/>
          </w:tcPr>
          <w:p w14:paraId="7B5A36D4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noProof/>
                <w:szCs w:val="22"/>
              </w:rPr>
              <w:drawing>
                <wp:inline distT="0" distB="0" distL="0" distR="0" wp14:anchorId="194835D1" wp14:editId="024564C0">
                  <wp:extent cx="2695575" cy="1596521"/>
                  <wp:effectExtent l="0" t="0" r="0" b="3810"/>
                  <wp:docPr id="1145401509" name="Imagem 3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401509" name="Imagem 3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864" cy="1602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7" w:type="dxa"/>
            <w:vAlign w:val="center"/>
          </w:tcPr>
          <w:p w14:paraId="4EF66D42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54EB0125">
                <v:shape id="_x0000_i1047" type="#_x0000_t75" style="width:43pt;height:85.95pt" o:ole="">
                  <v:imagedata r:id="rId42" o:title=""/>
                </v:shape>
                <o:OLEObject Type="Embed" ProgID="PBrush" ShapeID="_x0000_i1047" DrawAspect="Content" ObjectID="_1777186818" r:id="rId52"/>
              </w:object>
            </w:r>
          </w:p>
        </w:tc>
      </w:tr>
    </w:tbl>
    <w:p w14:paraId="142F1911" w14:textId="0E481219" w:rsidR="00AB7BF5" w:rsidRPr="0044050F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5" w:name="_Toc133482740"/>
      <w:bookmarkStart w:id="96" w:name="_Toc147506766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4F19D2">
        <w:rPr>
          <w:rFonts w:ascii="Arial" w:hAnsi="Arial" w:cs="Arial"/>
          <w:noProof/>
          <w:color w:val="auto"/>
          <w:sz w:val="22"/>
          <w:szCs w:val="22"/>
        </w:rPr>
        <w:t>8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Relé de monitoramento de tensão - interligação</w:t>
      </w:r>
      <w:bookmarkEnd w:id="95"/>
      <w:bookmarkEnd w:id="96"/>
    </w:p>
    <w:p w14:paraId="6DE150C1" w14:textId="77777777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77E3E310" w14:textId="77777777" w:rsidR="00AB7BF5" w:rsidRPr="007032B7" w:rsidRDefault="00AB7BF5" w:rsidP="00AB7BF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7C8ACCD4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Subtensão ajustável;</w:t>
      </w:r>
    </w:p>
    <w:p w14:paraId="73E0D022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Sobtensão ajustável;</w:t>
      </w:r>
    </w:p>
    <w:p w14:paraId="129D9094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Contatos do relé, deve ser tipo contato seco;  </w:t>
      </w:r>
    </w:p>
    <w:p w14:paraId="41C04AB8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Led indicador do estado de monitoramento;</w:t>
      </w:r>
    </w:p>
    <w:p w14:paraId="08FF3D3A" w14:textId="77777777" w:rsidR="00AB7BF5" w:rsidRPr="007032B7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Led indicador de relé ligado;</w:t>
      </w:r>
    </w:p>
    <w:p w14:paraId="42DC9F61" w14:textId="77777777" w:rsidR="00AB7BF5" w:rsidRDefault="00AB7BF5" w:rsidP="00AB7BF5">
      <w:pPr>
        <w:pStyle w:val="PargrafodaLista"/>
        <w:suppressAutoHyphens w:val="0"/>
        <w:ind w:left="1068"/>
        <w:rPr>
          <w:rFonts w:ascii="Arial" w:hAnsi="Arial" w:cs="Arial"/>
          <w:sz w:val="22"/>
          <w:szCs w:val="22"/>
        </w:rPr>
      </w:pPr>
    </w:p>
    <w:p w14:paraId="24DB26C1" w14:textId="77777777" w:rsidR="00AB7BF5" w:rsidRDefault="00AB7BF5" w:rsidP="00AB7BF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066A7DC7" w14:textId="77777777" w:rsidR="00AB7BF5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</w:p>
    <w:p w14:paraId="3E67EF98" w14:textId="77777777" w:rsidR="00AB7BF5" w:rsidRPr="006F266F" w:rsidRDefault="00AB7BF5" w:rsidP="00AB7BF5">
      <w:pPr>
        <w:pStyle w:val="Ttulo2"/>
      </w:pPr>
      <w:bookmarkStart w:id="97" w:name="_Toc133482669"/>
      <w:bookmarkStart w:id="98" w:name="_Toc165362550"/>
      <w:r w:rsidRPr="006F266F">
        <w:t>Interface Serial RS 485 DB9-Terminal</w:t>
      </w:r>
      <w:bookmarkEnd w:id="97"/>
      <w:bookmarkEnd w:id="98"/>
      <w:r w:rsidRPr="006F266F">
        <w:t xml:space="preserve"> </w:t>
      </w:r>
    </w:p>
    <w:p w14:paraId="345F6BD1" w14:textId="77777777" w:rsidR="00AB7BF5" w:rsidRPr="007032B7" w:rsidRDefault="00AB7BF5" w:rsidP="00AB7BF5">
      <w:pPr>
        <w:pStyle w:val="texto"/>
      </w:pPr>
    </w:p>
    <w:p w14:paraId="4BB80359" w14:textId="77777777" w:rsidR="00AB7BF5" w:rsidRDefault="00AB7BF5" w:rsidP="00AB7BF5">
      <w:pPr>
        <w:pStyle w:val="Legenda"/>
        <w:keepNext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AB7BF5" w:rsidRPr="007032B7" w14:paraId="083C6AEE" w14:textId="77777777" w:rsidTr="005F7236">
        <w:trPr>
          <w:trHeight w:val="794"/>
          <w:jc w:val="center"/>
        </w:trPr>
        <w:tc>
          <w:tcPr>
            <w:tcW w:w="3426" w:type="dxa"/>
            <w:vAlign w:val="center"/>
          </w:tcPr>
          <w:p w14:paraId="6D653FAD" w14:textId="21A84160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DB9 fêmea no dispositivo</w:t>
            </w:r>
          </w:p>
        </w:tc>
        <w:tc>
          <w:tcPr>
            <w:tcW w:w="3260" w:type="dxa"/>
            <w:vAlign w:val="center"/>
          </w:tcPr>
          <w:p w14:paraId="6048C196" w14:textId="67FFB340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Conector Macho RS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DB9 do cabo – extremidade do dispositivo</w:t>
            </w:r>
          </w:p>
        </w:tc>
        <w:tc>
          <w:tcPr>
            <w:tcW w:w="2546" w:type="dxa"/>
            <w:vAlign w:val="center"/>
          </w:tcPr>
          <w:p w14:paraId="62378D81" w14:textId="5596086E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</w:t>
            </w:r>
            <w:r w:rsidRPr="006F266F">
              <w:rPr>
                <w:rFonts w:ascii="Arial" w:hAnsi="Arial" w:cs="Arial"/>
                <w:sz w:val="22"/>
                <w:szCs w:val="22"/>
              </w:rPr>
              <w:t>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do cabo – extremidade do conversor</w:t>
            </w:r>
          </w:p>
        </w:tc>
      </w:tr>
      <w:tr w:rsidR="00AB7BF5" w:rsidRPr="007032B7" w14:paraId="74E29184" w14:textId="77777777" w:rsidTr="005F7236">
        <w:trPr>
          <w:trHeight w:val="3943"/>
          <w:jc w:val="center"/>
        </w:trPr>
        <w:tc>
          <w:tcPr>
            <w:tcW w:w="3426" w:type="dxa"/>
            <w:vAlign w:val="center"/>
          </w:tcPr>
          <w:p w14:paraId="10DED081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C853E2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3B36DAB7" wp14:editId="42716477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-180340</wp:posOffset>
                      </wp:positionV>
                      <wp:extent cx="1500505" cy="1751965"/>
                      <wp:effectExtent l="0" t="0" r="4445" b="0"/>
                      <wp:wrapNone/>
                      <wp:docPr id="2" name="Agrupar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7A3374B-727A-1830-6EFF-435C9A1CC84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00505" cy="1751965"/>
                                <a:chOff x="-62044" y="209273"/>
                                <a:chExt cx="1629624" cy="1638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51593124" name="Imagem 1751593124">
                                  <a:extLst>
                                    <a:ext uri="{FF2B5EF4-FFF2-40B4-BE49-F238E27FC236}">
                                      <a16:creationId xmlns:a16="http://schemas.microsoft.com/office/drawing/2014/main" id="{23D8252E-1A59-CE4C-680D-6AA3E131FF5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2044" y="578793"/>
                                  <a:ext cx="1629624" cy="8757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14064105" name="Conector reto 1214064105">
                                <a:extLst>
                                  <a:ext uri="{FF2B5EF4-FFF2-40B4-BE49-F238E27FC236}">
                                    <a16:creationId xmlns:a16="http://schemas.microsoft.com/office/drawing/2014/main" id="{D6F42D89-1EA6-EBF3-56C5-0D87A043FDF8}"/>
                                  </a:ext>
                                </a:extLst>
                              </wps:cNvPr>
                              <wps:cNvCnPr/>
                              <wps:spPr>
                                <a:xfrm flipV="1">
                                  <a:off x="440380" y="532680"/>
                                  <a:ext cx="0" cy="536959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4331155" name="Conector reto 2074331155">
                                <a:extLst>
                                  <a:ext uri="{FF2B5EF4-FFF2-40B4-BE49-F238E27FC236}">
                                    <a16:creationId xmlns:a16="http://schemas.microsoft.com/office/drawing/2014/main" id="{F67E9620-3AE1-53DA-35E1-8E4616E4C9B7}"/>
                                  </a:ext>
                                </a:extLst>
                              </wps:cNvPr>
                              <wps:cNvCnPr/>
                              <wps:spPr>
                                <a:xfrm flipV="1">
                                  <a:off x="736822" y="754868"/>
                                  <a:ext cx="0" cy="31477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2263572" name="CaixaDeTexto 18">
                                <a:extLst>
                                  <a:ext uri="{FF2B5EF4-FFF2-40B4-BE49-F238E27FC236}">
                                    <a16:creationId xmlns:a16="http://schemas.microsoft.com/office/drawing/2014/main" id="{D6CA6DDC-CB36-DFF1-A66F-9FC03E65FD40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333125" y="439101"/>
                                  <a:ext cx="830564" cy="40132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697DEAD" w14:textId="77777777" w:rsidR="00AB7BF5" w:rsidRPr="00C853E2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 xml:space="preserve">Pin 3 </w:t>
                                    </w:r>
                                  </w:p>
                                  <w:p w14:paraId="1B4684D1" w14:textId="77777777" w:rsidR="00AB7BF5" w:rsidRPr="00C853E2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TxD/Rx</w:t>
                                    </w: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00677002" name="CaixaDeTexto 19">
                                <a:extLst>
                                  <a:ext uri="{FF2B5EF4-FFF2-40B4-BE49-F238E27FC236}">
                                    <a16:creationId xmlns:a16="http://schemas.microsoft.com/office/drawing/2014/main" id="{6AC23D80-0619-F752-F5A4-308D90C463FC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10437" y="209273"/>
                                  <a:ext cx="679450" cy="40132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A3F03D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5 </w:t>
                                    </w:r>
                                  </w:p>
                                  <w:p w14:paraId="5E83BC67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887531659" name="Conector reto 887531659">
                                <a:extLst>
                                  <a:ext uri="{FF2B5EF4-FFF2-40B4-BE49-F238E27FC236}">
                                    <a16:creationId xmlns:a16="http://schemas.microsoft.com/office/drawing/2014/main" id="{72B25753-F5DE-1993-FFCA-99D37E84E5E2}"/>
                                  </a:ext>
                                </a:extLst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1122350" y="1175003"/>
                                  <a:ext cx="0" cy="314769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688443" name="CaixaDeTexto 23">
                                <a:extLst>
                                  <a:ext uri="{FF2B5EF4-FFF2-40B4-BE49-F238E27FC236}">
                                    <a16:creationId xmlns:a16="http://schemas.microsoft.com/office/drawing/2014/main" id="{2223EBDC-D2F5-8F26-CDB7-780E76E99F89}"/>
                                  </a:ext>
                                </a:extLst>
                              </wps:cNvPr>
                              <wps:cNvSpPr txBox="1"/>
                              <wps:spPr>
                                <a:xfrm flipH="1">
                                  <a:off x="700616" y="1416936"/>
                                  <a:ext cx="830690" cy="43088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3E94593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w:t xml:space="preserve">Pin 7 </w:t>
                                    </w:r>
                                  </w:p>
                                  <w:p w14:paraId="071F116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36DAB7" id="Agrupar 1" o:spid="_x0000_s1026" style="position:absolute;left:0;text-align:left;margin-left:23.15pt;margin-top:-14.2pt;width:118.15pt;height:137.95pt;z-index:251663360;mso-width-relative:margin;mso-height-relative:margin" coordorigin="-620,2092" coordsize="16296,1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">
                      <v:shape id="Imagem 1751593124" o:spid="_x0000_s1027" type="#_x0000_t75" style="position:absolute;left:-620;top:5787;width:16295;height:8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">
                        <v:imagedata r:id="rId54" o:title=""/>
                      </v:shape>
                      <v:line id="Conector reto 1214064105" o:spid="_x0000_s1028" style="position:absolute;flip:y;visibility:visible;mso-wrap-style:square" from="4403,5326" to="4403,10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" strokecolor="black [3200]" strokeweight="3pt">
                        <v:stroke joinstyle="miter"/>
                      </v:line>
                      <v:line id="Conector reto 2074331155" o:spid="_x0000_s1029" style="position:absolute;flip:y;visibility:visible;mso-wrap-style:square" from="7368,7548" to="7368,10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" strokecolor="black [3200]" strokeweight="3pt">
                        <v:stroke joinstyle="miter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aixaDeTexto 18" o:spid="_x0000_s1030" type="#_x0000_t202" style="position:absolute;left:3331;top:4391;width:8305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" filled="f" stroked="f">
                        <v:textbox>
                          <w:txbxContent>
                            <w:p w14:paraId="5697DEAD" w14:textId="77777777" w:rsidR="00AB7BF5" w:rsidRPr="00C853E2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Pin 3 </w:t>
                              </w:r>
                            </w:p>
                            <w:p w14:paraId="1B4684D1" w14:textId="77777777" w:rsidR="00AB7BF5" w:rsidRPr="00C853E2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TxD/Rx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shape id="CaixaDeTexto 19" o:spid="_x0000_s1031" type="#_x0000_t202" style="position:absolute;left:1104;top:2092;width:6794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" filled="f" stroked="f">
                        <v:textbox>
                          <w:txbxContent>
                            <w:p w14:paraId="7A3F03D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5 </w:t>
                              </w:r>
                            </w:p>
                            <w:p w14:paraId="5E83BC67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GND</w:t>
                              </w:r>
                            </w:p>
                          </w:txbxContent>
                        </v:textbox>
                      </v:shape>
                      <v:line id="Conector reto 887531659" o:spid="_x0000_s1032" style="position:absolute;visibility:visible;mso-wrap-style:square" from="11223,11750" to="11223,14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" strokecolor="black [3200]" strokeweight="3pt">
                        <v:stroke joinstyle="miter"/>
                        <o:lock v:ext="edit" shapetype="f"/>
                      </v:line>
                      <v:shape id="CaixaDeTexto 23" o:spid="_x0000_s1033" type="#_x0000_t202" style="position:absolute;left:7006;top:14169;width:8307;height:430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" filled="f" stroked="f">
                        <v:textbox>
                          <w:txbxContent>
                            <w:p w14:paraId="63E94593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Pin 7 </w:t>
                              </w:r>
                            </w:p>
                            <w:p w14:paraId="071F116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3260" w:type="dxa"/>
          </w:tcPr>
          <w:p w14:paraId="4EF1A680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8868AB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13280CBD" wp14:editId="027D6A88">
                      <wp:simplePos x="0" y="0"/>
                      <wp:positionH relativeFrom="column">
                        <wp:posOffset>124748</wp:posOffset>
                      </wp:positionH>
                      <wp:positionV relativeFrom="paragraph">
                        <wp:posOffset>11933</wp:posOffset>
                      </wp:positionV>
                      <wp:extent cx="1733550" cy="2421890"/>
                      <wp:effectExtent l="0" t="0" r="0" b="0"/>
                      <wp:wrapNone/>
                      <wp:docPr id="663775125" name="Agrupar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33550" cy="2421890"/>
                                <a:chOff x="0" y="-23510"/>
                                <a:chExt cx="2006140" cy="268769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1255424" name="Imagem 3212554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72340"/>
                                  <a:ext cx="2006140" cy="9043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34446858" name="Conector reto 1634446858"/>
                              <wps:cNvCnPr/>
                              <wps:spPr>
                                <a:xfrm flipV="1">
                                  <a:off x="1240305" y="768545"/>
                                  <a:ext cx="0" cy="529303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0963859" name="Conector reto 330963859"/>
                              <wps:cNvCnPr/>
                              <wps:spPr>
                                <a:xfrm flipV="1">
                                  <a:off x="957374" y="408404"/>
                                  <a:ext cx="0" cy="876822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3422550" name="Conector reto 1393422550"/>
                              <wps:cNvCnPr/>
                              <wps:spPr>
                                <a:xfrm>
                                  <a:off x="1279916" y="1635679"/>
                                  <a:ext cx="0" cy="655607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8238440" name="CaixaDeTexto 35"/>
                              <wps:cNvSpPr txBox="1"/>
                              <wps:spPr>
                                <a:xfrm>
                                  <a:off x="852985" y="408404"/>
                                  <a:ext cx="832485" cy="49113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AA69811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5 </w:t>
                                    </w:r>
                                  </w:p>
                                  <w:p w14:paraId="1424BB2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957579813" name="CaixaDeTexto 36"/>
                              <wps:cNvSpPr txBox="1"/>
                              <wps:spPr>
                                <a:xfrm>
                                  <a:off x="636564" y="-23510"/>
                                  <a:ext cx="668020" cy="431914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938797C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3 </w:t>
                                    </w:r>
                                  </w:p>
                                  <w:p w14:paraId="4699508E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TxD/RxD-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594158794" name="CaixaDeTexto 37"/>
                              <wps:cNvSpPr txBox="1"/>
                              <wps:spPr>
                                <a:xfrm flipH="1">
                                  <a:off x="826236" y="2217788"/>
                                  <a:ext cx="895984" cy="446401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568D950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7 </w:t>
                                    </w:r>
                                  </w:p>
                                  <w:p w14:paraId="3265B2B9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280CBD" id="Agrupar 38" o:spid="_x0000_s1034" style="position:absolute;left:0;text-align:left;margin-left:9.8pt;margin-top:.95pt;width:136.5pt;height:190.7pt;z-index:251664384;mso-width-relative:margin;mso-height-relative:margin" coordorigin=",-235" coordsize="20061,2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">
                      <v:shape id="Imagem 321255424" o:spid="_x0000_s1035" type="#_x0000_t75" style="position:absolute;top:9723;width:20061;height: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">
                        <v:imagedata r:id="rId56" o:title=""/>
                      </v:shape>
                      <v:line id="Conector reto 1634446858" o:spid="_x0000_s1036" style="position:absolute;flip:y;visibility:visible;mso-wrap-style:square" from="12403,7685" to="12403,1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" strokecolor="black [3200]" strokeweight="3pt">
                        <v:stroke joinstyle="miter"/>
                      </v:line>
                      <v:line id="Conector reto 330963859" o:spid="_x0000_s1037" style="position:absolute;flip:y;visibility:visible;mso-wrap-style:square" from="9573,4084" to="9573,1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" strokecolor="black [3200]" strokeweight="3pt">
                        <v:stroke joinstyle="miter"/>
                      </v:line>
                      <v:line id="Conector reto 1393422550" o:spid="_x0000_s1038" style="position:absolute;visibility:visible;mso-wrap-style:square" from="12799,16356" to="12799,22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" strokecolor="black [3200]" strokeweight="3pt">
                        <v:stroke joinstyle="miter"/>
                      </v:line>
                      <v:shape id="CaixaDeTexto 35" o:spid="_x0000_s1039" type="#_x0000_t202" style="position:absolute;left:8529;top:4084;width:8325;height:4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" filled="f" stroked="f">
                        <v:textbox>
                          <w:txbxContent>
                            <w:p w14:paraId="6AA69811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5 </w:t>
                              </w:r>
                            </w:p>
                            <w:p w14:paraId="1424BB2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GND</w:t>
                              </w:r>
                            </w:p>
                          </w:txbxContent>
                        </v:textbox>
                      </v:shape>
                      <v:shape id="CaixaDeTexto 36" o:spid="_x0000_s1040" type="#_x0000_t202" style="position:absolute;left:6365;top:-235;width:6680;height:4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" filled="f" stroked="f">
                        <v:textbox>
                          <w:txbxContent>
                            <w:p w14:paraId="3938797C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3 </w:t>
                              </w:r>
                            </w:p>
                            <w:p w14:paraId="4699508E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TxD/RxD-</w:t>
                              </w:r>
                            </w:p>
                          </w:txbxContent>
                        </v:textbox>
                      </v:shape>
                      <v:shape id="CaixaDeTexto 37" o:spid="_x0000_s1041" type="#_x0000_t202" style="position:absolute;left:8262;top:22177;width:8960;height:44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" filled="f" stroked="f">
                        <v:textbox>
                          <w:txbxContent>
                            <w:p w14:paraId="5568D950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7 </w:t>
                              </w:r>
                            </w:p>
                            <w:p w14:paraId="3265B2B9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546" w:type="dxa"/>
            <w:vAlign w:val="center"/>
          </w:tcPr>
          <w:p w14:paraId="278D5AD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8868AB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206C9BE8" wp14:editId="01A5C51D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-50165</wp:posOffset>
                      </wp:positionV>
                      <wp:extent cx="1499870" cy="1137920"/>
                      <wp:effectExtent l="0" t="19050" r="24130" b="24130"/>
                      <wp:wrapNone/>
                      <wp:docPr id="29" name="Agrupar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233F9DE-3214-0281-D47C-46A81C2B3BB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9870" cy="1137920"/>
                                <a:chOff x="0" y="0"/>
                                <a:chExt cx="2662445" cy="1958999"/>
                              </a:xfrm>
                            </wpg:grpSpPr>
                            <wps:wsp>
                              <wps:cNvPr id="1518003754" name="Retângulo 1518003754">
                                <a:extLst>
                                  <a:ext uri="{FF2B5EF4-FFF2-40B4-BE49-F238E27FC236}">
                                    <a16:creationId xmlns:a16="http://schemas.microsoft.com/office/drawing/2014/main" id="{FCF940BD-7AA5-675F-C9B7-39FD146C6719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29067" y="0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652C97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TxD/RxD-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7630967" name="Retângulo 157630967">
                                <a:extLst>
                                  <a:ext uri="{FF2B5EF4-FFF2-40B4-BE49-F238E27FC236}">
                                    <a16:creationId xmlns:a16="http://schemas.microsoft.com/office/drawing/2014/main" id="{DF84AADB-BC42-9C81-F137-21FFCB19BF2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30792" y="1484546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5906B32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03924761" name="Retângulo 103924761">
                                <a:extLst>
                                  <a:ext uri="{FF2B5EF4-FFF2-40B4-BE49-F238E27FC236}">
                                    <a16:creationId xmlns:a16="http://schemas.microsoft.com/office/drawing/2014/main" id="{14DFAB6B-4468-E045-EE37-52641F7D42BD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29067" y="715993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6297276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32975034" name="CaixaDeTexto 9">
                                <a:extLst>
                                  <a:ext uri="{FF2B5EF4-FFF2-40B4-BE49-F238E27FC236}">
                                    <a16:creationId xmlns:a16="http://schemas.microsoft.com/office/drawing/2014/main" id="{62F02170-0E8D-CDE4-FB43-6141A148D5C2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66248" y="768553"/>
                                  <a:ext cx="1406106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AAF559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5 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625080553" name="CaixaDeTexto 10">
                                <a:extLst>
                                  <a:ext uri="{FF2B5EF4-FFF2-40B4-BE49-F238E27FC236}">
                                    <a16:creationId xmlns:a16="http://schemas.microsoft.com/office/drawing/2014/main" id="{86CCF3DD-44F1-5642-2792-AB49BEB9E983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0" y="52559"/>
                                  <a:ext cx="1479842" cy="649613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1791AAA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3 TxD/RxD-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128520743" name="CaixaDeTexto 11">
                                <a:extLst>
                                  <a:ext uri="{FF2B5EF4-FFF2-40B4-BE49-F238E27FC236}">
                                    <a16:creationId xmlns:a16="http://schemas.microsoft.com/office/drawing/2014/main" id="{9D7995A3-6D6B-2BB5-861C-5163015867F7}"/>
                                  </a:ext>
                                </a:extLst>
                              </wps:cNvPr>
                              <wps:cNvSpPr txBox="1"/>
                              <wps:spPr>
                                <a:xfrm flipH="1">
                                  <a:off x="0" y="1537107"/>
                                  <a:ext cx="1640745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080BB0B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7 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6C9BE8" id="Agrupar 28" o:spid="_x0000_s1042" style="position:absolute;left:0;text-align:left;margin-left:-2.75pt;margin-top:-3.95pt;width:118.1pt;height:89.6pt;z-index:251665408;mso-width-relative:margin;mso-height-relative:margin" coordsize="26624,19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">
                      <v:rect id="Retângulo 1518003754" o:spid="_x0000_s1043" style="position:absolute;left:17290;width:9317;height:4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" fillcolor="white [3201]" strokecolor="black [3200]" strokeweight="3pt">
                        <v:textbox>
                          <w:txbxContent>
                            <w:p w14:paraId="72652C97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  <w:t>TxD/RxD-</w:t>
                              </w:r>
                            </w:p>
                          </w:txbxContent>
                        </v:textbox>
                      </v:rect>
                      <v:rect id="Retângulo 157630967" o:spid="_x0000_s1044" style="position:absolute;left:17307;top:14845;width:9317;height:4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" fillcolor="white [3201]" strokecolor="black [3200]" strokeweight="3pt">
                        <v:textbox>
                          <w:txbxContent>
                            <w:p w14:paraId="15906B32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0"/>
                                  <w:szCs w:val="10"/>
                                </w:rPr>
                                <w:t>TxD/RxD+</w:t>
                              </w:r>
                            </w:p>
                          </w:txbxContent>
                        </v:textbox>
                      </v:rect>
                      <v:rect id="Retângulo 103924761" o:spid="_x0000_s1045" style="position:absolute;left:17290;top:7159;width:9317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" fillcolor="white [3201]" strokecolor="black [3200]" strokeweight="3pt">
                        <v:textbox>
                          <w:txbxContent>
                            <w:p w14:paraId="56297276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  <w:t>GND</w:t>
                              </w:r>
                            </w:p>
                          </w:txbxContent>
                        </v:textbox>
                      </v:rect>
                      <v:shape id="CaixaDeTexto 9" o:spid="_x0000_s1046" type="#_x0000_t202" style="position:absolute;left:1662;top:7685;width:14061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" filled="f" stroked="f">
                        <v:textbox>
                          <w:txbxContent>
                            <w:p w14:paraId="4BAAF559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5 GND</w:t>
                              </w:r>
                            </w:p>
                          </w:txbxContent>
                        </v:textbox>
                      </v:shape>
                      <v:shape id="CaixaDeTexto 10" o:spid="_x0000_s1047" type="#_x0000_t202" style="position:absolute;top:525;width:14798;height:6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" filled="f" stroked="f">
                        <v:textbox>
                          <w:txbxContent>
                            <w:p w14:paraId="41791AAA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3 TxD/RxD-</w:t>
                              </w:r>
                            </w:p>
                          </w:txbxContent>
                        </v:textbox>
                      </v:shape>
                      <v:shape id="CaixaDeTexto 11" o:spid="_x0000_s1048" type="#_x0000_t202" style="position:absolute;top:15371;width:16407;height:369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" filled="f" stroked="f">
                        <v:textbox>
                          <w:txbxContent>
                            <w:p w14:paraId="6080BB0B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7 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32F563A0" w14:textId="4DC978B7" w:rsidR="00AB7BF5" w:rsidRPr="0044050F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9" w:name="_Toc133482741"/>
      <w:bookmarkStart w:id="100" w:name="_Toc147506767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4F19D2">
        <w:rPr>
          <w:rFonts w:ascii="Arial" w:hAnsi="Arial" w:cs="Arial"/>
          <w:noProof/>
          <w:color w:val="auto"/>
          <w:sz w:val="22"/>
          <w:szCs w:val="22"/>
        </w:rPr>
        <w:t>9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Interface serial RS485 DB9-Terminal.</w:t>
      </w:r>
      <w:bookmarkEnd w:id="99"/>
      <w:bookmarkEnd w:id="100"/>
    </w:p>
    <w:p w14:paraId="0AFBAF8B" w14:textId="77777777" w:rsidR="00AB7BF5" w:rsidRDefault="00AB7BF5" w:rsidP="00AB7BF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48A26BC" w14:textId="77777777" w:rsidR="00AB7BF5" w:rsidRPr="007032B7" w:rsidRDefault="00AB7BF5" w:rsidP="00AB7BF5">
      <w:pPr>
        <w:pStyle w:val="texto"/>
        <w:ind w:left="0"/>
        <w:rPr>
          <w:rFonts w:cs="Arial"/>
          <w:szCs w:val="22"/>
        </w:rPr>
      </w:pPr>
    </w:p>
    <w:p w14:paraId="447D9598" w14:textId="4C8318BF" w:rsidR="00332BA8" w:rsidRPr="001B4532" w:rsidRDefault="00F90087" w:rsidP="00332BA8">
      <w:pPr>
        <w:pStyle w:val="Ttulo1"/>
      </w:pPr>
      <w:bookmarkStart w:id="101" w:name="_Toc165362551"/>
      <w:bookmarkEnd w:id="34"/>
      <w:r w:rsidRPr="001B4532">
        <w:t xml:space="preserve">TIPO DE </w:t>
      </w:r>
      <w:r w:rsidR="00332BA8" w:rsidRPr="001B4532">
        <w:t>INTEGRAÇÃO POR SISTEMA</w:t>
      </w:r>
      <w:bookmarkEnd w:id="101"/>
    </w:p>
    <w:p w14:paraId="20E0BA31" w14:textId="7CFC42C8" w:rsidR="00332BA8" w:rsidRPr="001B4532" w:rsidRDefault="00332BA8" w:rsidP="00332BA8">
      <w:pPr>
        <w:pStyle w:val="Estilo2"/>
        <w:ind w:left="284" w:right="283"/>
        <w:rPr>
          <w:rFonts w:cs="Arial"/>
          <w:sz w:val="22"/>
          <w:szCs w:val="22"/>
        </w:rPr>
      </w:pPr>
      <w:r w:rsidRPr="001B4532">
        <w:rPr>
          <w:rFonts w:cs="Arial"/>
          <w:sz w:val="22"/>
          <w:szCs w:val="22"/>
        </w:rPr>
        <w:t xml:space="preserve">Nos subtópicos a seguir é referente ao </w:t>
      </w:r>
      <w:r w:rsidR="00F90087" w:rsidRPr="001B4532">
        <w:rPr>
          <w:rFonts w:cs="Arial"/>
          <w:sz w:val="22"/>
          <w:szCs w:val="22"/>
        </w:rPr>
        <w:t>tipo</w:t>
      </w:r>
      <w:r w:rsidRPr="001B4532">
        <w:rPr>
          <w:rFonts w:cs="Arial"/>
          <w:sz w:val="22"/>
          <w:szCs w:val="22"/>
        </w:rPr>
        <w:t xml:space="preserve"> de integração individual para cada </w:t>
      </w:r>
      <w:r w:rsidR="00F90087" w:rsidRPr="001B4532">
        <w:rPr>
          <w:rFonts w:cs="Arial"/>
          <w:sz w:val="22"/>
          <w:szCs w:val="22"/>
        </w:rPr>
        <w:t>subsistema</w:t>
      </w:r>
      <w:r w:rsidRPr="001B4532">
        <w:rPr>
          <w:rFonts w:cs="Arial"/>
          <w:sz w:val="22"/>
          <w:szCs w:val="22"/>
        </w:rPr>
        <w:t xml:space="preserve"> do SCL Sistema de Controle Local</w:t>
      </w:r>
      <w:r w:rsidR="00F90087" w:rsidRPr="001B4532">
        <w:rPr>
          <w:rFonts w:cs="Arial"/>
          <w:sz w:val="22"/>
          <w:szCs w:val="22"/>
        </w:rPr>
        <w:t>.</w:t>
      </w:r>
    </w:p>
    <w:p w14:paraId="234B28CC" w14:textId="0523C26A" w:rsidR="004967DD" w:rsidRPr="007032B7" w:rsidRDefault="00AB7BF5" w:rsidP="004967DD">
      <w:pPr>
        <w:pStyle w:val="Ttulo1"/>
      </w:pPr>
      <w:bookmarkStart w:id="102" w:name="_Toc133482731"/>
      <w:bookmarkStart w:id="103" w:name="_Toc165362580"/>
      <w:bookmarkStart w:id="104" w:name="_Hlk133489133"/>
      <w:r w:rsidRPr="007032B7">
        <w:t>RELAÇÃO TÓPICOS DE EQUIPAMENTOS X MAPA DE COMUNICAÇÃO</w:t>
      </w:r>
      <w:bookmarkEnd w:id="102"/>
      <w:bookmarkEnd w:id="103"/>
    </w:p>
    <w:p w14:paraId="1568EEEE" w14:textId="479BC9C7" w:rsidR="004967DD" w:rsidRDefault="004967DD" w:rsidP="004967DD">
      <w:pPr>
        <w:pStyle w:val="Estilo2"/>
        <w:tabs>
          <w:tab w:val="clear" w:pos="567"/>
          <w:tab w:val="left" w:pos="360"/>
        </w:tabs>
        <w:ind w:left="360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No tópico “</w:t>
      </w:r>
      <w:r w:rsidRPr="00EE75F7">
        <w:rPr>
          <w:rFonts w:cs="Arial"/>
          <w:sz w:val="22"/>
          <w:szCs w:val="22"/>
        </w:rPr>
        <w:t>6.</w:t>
      </w:r>
      <w:r w:rsidRPr="00EE75F7">
        <w:rPr>
          <w:rFonts w:cs="Arial"/>
          <w:sz w:val="22"/>
          <w:szCs w:val="22"/>
        </w:rPr>
        <w:tab/>
        <w:t>TIPO DE INTEGRAÇÃO POR SISTEMA</w:t>
      </w:r>
      <w:r w:rsidRPr="007032B7">
        <w:rPr>
          <w:rFonts w:cs="Arial"/>
          <w:sz w:val="22"/>
          <w:szCs w:val="22"/>
        </w:rPr>
        <w:t>” é indicado os equipamentos e seus respectivos subtópicos, segue abaixo a relação dos subtópicos de cada equipamento associado a nomenclatura do respectivo equipamento no Mapa de Comunicação</w:t>
      </w:r>
      <w:r>
        <w:rPr>
          <w:rFonts w:cs="Arial"/>
          <w:sz w:val="22"/>
          <w:szCs w:val="22"/>
        </w:rPr>
        <w:t xml:space="preserve"> </w:t>
      </w:r>
      <w:r w:rsidRPr="00A47831">
        <w:rPr>
          <w:rFonts w:cs="Arial"/>
          <w:sz w:val="22"/>
          <w:szCs w:val="22"/>
        </w:rPr>
        <w:t>DD-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Cb1_Sistema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T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Cb1_Linha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08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Cb1_Trecho  \* MERGEFORMAT </w:instrText>
      </w:r>
      <w:r w:rsidRPr="00346F7A">
        <w:rPr>
          <w:sz w:val="22"/>
          <w:szCs w:val="22"/>
        </w:rPr>
        <w:fldChar w:fldCharType="separate"/>
      </w:r>
      <w:r w:rsidR="00AC75F4">
        <w:rPr>
          <w:sz w:val="22"/>
          <w:szCs w:val="22"/>
        </w:rPr>
        <w:t>22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Cb1_Linha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0</w:t>
      </w:r>
      <w:r w:rsidR="00AC75F4">
        <w:rPr>
          <w:sz w:val="22"/>
          <w:szCs w:val="22"/>
        </w:rPr>
        <w:t>1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Cb1_Conjunto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1</w:t>
      </w:r>
      <w:r w:rsidR="00B14D32">
        <w:rPr>
          <w:sz w:val="22"/>
          <w:szCs w:val="22"/>
        </w:rPr>
        <w:t>2</w:t>
      </w:r>
      <w:r w:rsidR="001C403A">
        <w:rPr>
          <w:sz w:val="22"/>
          <w:szCs w:val="22"/>
        </w:rPr>
        <w:t>99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/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Cb1_Etapa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6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Cb1_Classe  \* MERGEFORMAT </w:instrText>
      </w:r>
      <w:r w:rsidRPr="00346F7A">
        <w:rPr>
          <w:sz w:val="22"/>
          <w:szCs w:val="22"/>
        </w:rPr>
        <w:fldChar w:fldCharType="separate"/>
      </w:r>
      <w:r w:rsidR="001C403A">
        <w:rPr>
          <w:sz w:val="22"/>
          <w:szCs w:val="22"/>
        </w:rPr>
        <w:t>R11</w:t>
      </w:r>
      <w:r w:rsidRPr="00346F7A">
        <w:rPr>
          <w:sz w:val="22"/>
          <w:szCs w:val="22"/>
        </w:rPr>
        <w:fldChar w:fldCharType="end"/>
      </w:r>
      <w:r w:rsidRPr="00A47831">
        <w:rPr>
          <w:rFonts w:cs="Arial"/>
          <w:sz w:val="22"/>
          <w:szCs w:val="22"/>
        </w:rPr>
        <w:t>-001</w:t>
      </w:r>
      <w:r w:rsidRPr="007032B7">
        <w:rPr>
          <w:rFonts w:cs="Arial"/>
          <w:sz w:val="22"/>
          <w:szCs w:val="22"/>
        </w:rPr>
        <w:t>;</w:t>
      </w:r>
    </w:p>
    <w:p w14:paraId="75A2EB9C" w14:textId="77777777" w:rsidR="004967DD" w:rsidRPr="00EE75F7" w:rsidRDefault="004967DD" w:rsidP="004967DD">
      <w:pPr>
        <w:pStyle w:val="Estilo2"/>
        <w:tabs>
          <w:tab w:val="clear" w:pos="567"/>
          <w:tab w:val="left" w:pos="360"/>
        </w:tabs>
        <w:ind w:left="360" w:right="283"/>
      </w:pPr>
    </w:p>
    <w:tbl>
      <w:tblPr>
        <w:tblW w:w="99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24"/>
        <w:gridCol w:w="2759"/>
        <w:gridCol w:w="1701"/>
        <w:gridCol w:w="1613"/>
        <w:gridCol w:w="1625"/>
      </w:tblGrid>
      <w:tr w:rsidR="004967DD" w:rsidRPr="00825AE6" w14:paraId="581FD9E9" w14:textId="77777777" w:rsidTr="000E701B">
        <w:trPr>
          <w:trHeight w:val="397"/>
          <w:tblHeader/>
          <w:jc w:val="center"/>
        </w:trPr>
        <w:tc>
          <w:tcPr>
            <w:tcW w:w="9922" w:type="dxa"/>
            <w:gridSpan w:val="5"/>
            <w:shd w:val="clear" w:color="auto" w:fill="D0CECE" w:themeFill="background2" w:themeFillShade="E6"/>
            <w:vAlign w:val="center"/>
          </w:tcPr>
          <w:p w14:paraId="0635C6FF" w14:textId="700BE1AE" w:rsidR="004967DD" w:rsidRPr="00825AE6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25AE6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Estação </w:t>
            </w:r>
            <w:r w:rsidR="006D6639">
              <w:rPr>
                <w:rFonts w:ascii="Arial" w:hAnsi="Arial" w:cs="Arial"/>
                <w:b/>
                <w:bCs/>
                <w:sz w:val="22"/>
                <w:szCs w:val="22"/>
              </w:rPr>
              <w:t>Carapicuíba</w:t>
            </w:r>
            <w:r w:rsidRPr="00825AE6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– Relação Tópicos de Equipamentos X Mapa de Comunicação</w:t>
            </w:r>
          </w:p>
        </w:tc>
      </w:tr>
      <w:tr w:rsidR="004967DD" w:rsidRPr="007032B7" w14:paraId="1389B6CA" w14:textId="77777777" w:rsidTr="000E701B">
        <w:trPr>
          <w:trHeight w:val="240"/>
          <w:tblHeader/>
          <w:jc w:val="center"/>
        </w:trPr>
        <w:tc>
          <w:tcPr>
            <w:tcW w:w="2224" w:type="dxa"/>
            <w:shd w:val="clear" w:color="auto" w:fill="D0CECE" w:themeFill="background2" w:themeFillShade="E6"/>
            <w:vAlign w:val="center"/>
            <w:hideMark/>
          </w:tcPr>
          <w:p w14:paraId="58F79F1A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Subsistemas</w:t>
            </w:r>
          </w:p>
        </w:tc>
        <w:tc>
          <w:tcPr>
            <w:tcW w:w="2759" w:type="dxa"/>
            <w:shd w:val="clear" w:color="auto" w:fill="D0CECE" w:themeFill="background2" w:themeFillShade="E6"/>
            <w:vAlign w:val="center"/>
            <w:hideMark/>
          </w:tcPr>
          <w:p w14:paraId="2E9F9205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Subtópicos equipamentos Plano de Integração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14:paraId="3AB1A109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Equipamento Mapa de comunicação</w:t>
            </w:r>
          </w:p>
        </w:tc>
        <w:tc>
          <w:tcPr>
            <w:tcW w:w="1613" w:type="dxa"/>
            <w:shd w:val="clear" w:color="auto" w:fill="D0CECE" w:themeFill="background2" w:themeFillShade="E6"/>
            <w:vAlign w:val="center"/>
          </w:tcPr>
          <w:p w14:paraId="4B7B9A3B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Protocolo</w:t>
            </w:r>
          </w:p>
        </w:tc>
        <w:tc>
          <w:tcPr>
            <w:tcW w:w="1625" w:type="dxa"/>
            <w:shd w:val="clear" w:color="auto" w:fill="D0CECE" w:themeFill="background2" w:themeFillShade="E6"/>
            <w:vAlign w:val="center"/>
            <w:hideMark/>
          </w:tcPr>
          <w:p w14:paraId="5FD8999B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4967DD" w:rsidRPr="007032B7" w14:paraId="57BB066C" w14:textId="77777777" w:rsidTr="000E701B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75AC089D" w14:textId="0417E838" w:rsidR="004967DD" w:rsidRPr="007032B7" w:rsidRDefault="001A0852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252FC7">
              <w:rPr>
                <w:rFonts w:ascii="Arial" w:hAnsi="Arial" w:cs="Arial"/>
                <w:sz w:val="18"/>
                <w:szCs w:val="18"/>
              </w:rPr>
              <w:t>SACB</w:t>
            </w:r>
          </w:p>
        </w:tc>
        <w:tc>
          <w:tcPr>
            <w:tcW w:w="2759" w:type="dxa"/>
            <w:shd w:val="clear" w:color="auto" w:fill="auto"/>
            <w:vAlign w:val="center"/>
            <w:hideMark/>
          </w:tcPr>
          <w:p w14:paraId="63D3663F" w14:textId="505FC615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6.</w:t>
            </w:r>
            <w:r w:rsidR="00252FC7">
              <w:rPr>
                <w:rFonts w:ascii="Arial" w:hAnsi="Arial" w:cs="Arial"/>
                <w:sz w:val="18"/>
                <w:szCs w:val="18"/>
              </w:rPr>
              <w:t>23. SACB – Sistema de Alimentação e Controle de Bombas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006586D" w14:textId="2E0C5551" w:rsidR="004967DD" w:rsidRPr="007032B7" w:rsidRDefault="001A0852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SACB-01</w:t>
            </w:r>
          </w:p>
        </w:tc>
        <w:tc>
          <w:tcPr>
            <w:tcW w:w="1613" w:type="dxa"/>
            <w:vAlign w:val="center"/>
          </w:tcPr>
          <w:p w14:paraId="4E7B29C2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65FDE159" w14:textId="64957801" w:rsidR="004967DD" w:rsidRPr="007032B7" w:rsidRDefault="001A0852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967DD" w:rsidRPr="007032B7" w14:paraId="233A5A42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0D3F57DF" w14:textId="36889CEA" w:rsidR="004967DD" w:rsidRPr="009A5A5B" w:rsidRDefault="00B74802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QDBI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21ABE0F" w14:textId="19E2F2F1" w:rsidR="004967DD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6.2. Quadro de Distribuição de Bombas de Incêndio - QDBI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6FA1A31" w14:textId="0F0A478E" w:rsidR="004967DD" w:rsidRPr="007032B7" w:rsidRDefault="00EA0B9B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QDBI</w:t>
            </w:r>
          </w:p>
        </w:tc>
        <w:tc>
          <w:tcPr>
            <w:tcW w:w="1613" w:type="dxa"/>
            <w:vAlign w:val="center"/>
          </w:tcPr>
          <w:p w14:paraId="23CBB45A" w14:textId="77777777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58D29F69" w14:textId="163153E2" w:rsidR="004967DD" w:rsidRPr="007032B7" w:rsidRDefault="00EA0B9B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</w:t>
            </w:r>
            <w:r w:rsidR="00611C9C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11C9C">
              <w:rPr>
                <w:sz w:val="18"/>
                <w:szCs w:val="18"/>
              </w:rPr>
              <w:t>02</w:t>
            </w:r>
          </w:p>
        </w:tc>
      </w:tr>
      <w:tr w:rsidR="004967DD" w:rsidRPr="007032B7" w14:paraId="6BF4E598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CF23713" w14:textId="7A751DF3" w:rsidR="004967DD" w:rsidRPr="009A5A5B" w:rsidRDefault="00F45AE7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Cabine Primária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3337A593" w14:textId="548BC0DF" w:rsidR="004967DD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6.3. Cabine Primária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8D7D1CA" w14:textId="65A10409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CP-01</w:t>
            </w:r>
          </w:p>
        </w:tc>
        <w:tc>
          <w:tcPr>
            <w:tcW w:w="1613" w:type="dxa"/>
            <w:vAlign w:val="center"/>
          </w:tcPr>
          <w:p w14:paraId="0A9826FA" w14:textId="77777777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0A1BEA37" w14:textId="35EEA385" w:rsidR="004967DD" w:rsidRPr="007032B7" w:rsidRDefault="00F45AE7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967DD" w:rsidRPr="007032B7" w14:paraId="08F8D978" w14:textId="77777777" w:rsidTr="00C31E29">
        <w:trPr>
          <w:trHeight w:val="36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2D18D91A" w14:textId="42F2D8D6" w:rsidR="004967DD" w:rsidRPr="009A5A5B" w:rsidRDefault="00200843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CD-90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2D4D8F0A" w14:textId="7F401720" w:rsidR="004967DD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6.5. Centro de Distribuição 90Hz – CD-90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3754F3F" w14:textId="35DD2BF4" w:rsidR="004967DD" w:rsidRPr="007032B7" w:rsidRDefault="00200843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CD-90</w:t>
            </w:r>
            <w:r w:rsidR="004967DD" w:rsidRPr="007032B7">
              <w:rPr>
                <w:rFonts w:ascii="Arial" w:hAnsi="Arial" w:cs="Arial"/>
                <w:sz w:val="18"/>
                <w:szCs w:val="18"/>
              </w:rPr>
              <w:t>-01</w:t>
            </w:r>
          </w:p>
        </w:tc>
        <w:tc>
          <w:tcPr>
            <w:tcW w:w="1613" w:type="dxa"/>
            <w:vAlign w:val="center"/>
          </w:tcPr>
          <w:p w14:paraId="166DEAD9" w14:textId="0B998EE9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1D73AD6" w14:textId="1CBC3A07" w:rsidR="004967DD" w:rsidRPr="007032B7" w:rsidRDefault="005D64A9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5D64A9">
              <w:rPr>
                <w:rFonts w:ascii="Arial" w:hAnsi="Arial" w:cs="Arial"/>
                <w:sz w:val="18"/>
                <w:szCs w:val="18"/>
              </w:rPr>
              <w:t xml:space="preserve">Remota de </w:t>
            </w:r>
            <w:proofErr w:type="spellStart"/>
            <w:r w:rsidRPr="005D64A9">
              <w:rPr>
                <w:rFonts w:ascii="Arial" w:hAnsi="Arial" w:cs="Arial"/>
                <w:sz w:val="18"/>
                <w:szCs w:val="18"/>
              </w:rPr>
              <w:t>Ade-quação</w:t>
            </w:r>
            <w:proofErr w:type="spellEnd"/>
            <w:r w:rsidRPr="005D64A9">
              <w:rPr>
                <w:rFonts w:ascii="Arial" w:hAnsi="Arial" w:cs="Arial"/>
                <w:sz w:val="18"/>
                <w:szCs w:val="18"/>
              </w:rPr>
              <w:t xml:space="preserve"> 01</w:t>
            </w:r>
          </w:p>
        </w:tc>
      </w:tr>
      <w:tr w:rsidR="00DF1116" w:rsidRPr="007032B7" w14:paraId="4E4032A3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56BC4264" w14:textId="02C04D7E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Retificador</w:t>
            </w:r>
            <w:r w:rsidR="00C31E29">
              <w:rPr>
                <w:rFonts w:ascii="Arial" w:hAnsi="Arial" w:cs="Arial"/>
                <w:sz w:val="18"/>
                <w:szCs w:val="18"/>
              </w:rPr>
              <w:t>es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F4BE779" w14:textId="6859E99E" w:rsidR="00DF1116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6.6. Retificadores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DFBCB12" w14:textId="49D4E29F" w:rsidR="00C31E29" w:rsidRPr="007032B7" w:rsidRDefault="00DF111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2E7F88">
              <w:rPr>
                <w:rFonts w:ascii="Arial" w:hAnsi="Arial" w:cs="Arial"/>
                <w:sz w:val="18"/>
                <w:szCs w:val="18"/>
              </w:rPr>
              <w:t>RET-01</w:t>
            </w:r>
            <w:r w:rsidR="00C31E29">
              <w:rPr>
                <w:rFonts w:ascii="Arial" w:hAnsi="Arial" w:cs="Arial"/>
                <w:sz w:val="18"/>
                <w:szCs w:val="18"/>
              </w:rPr>
              <w:t xml:space="preserve"> e RET-02</w:t>
            </w:r>
          </w:p>
        </w:tc>
        <w:tc>
          <w:tcPr>
            <w:tcW w:w="1613" w:type="dxa"/>
            <w:vAlign w:val="center"/>
          </w:tcPr>
          <w:p w14:paraId="6FAA61A1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E971DF"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 w:rsidRPr="00E971DF"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7670537F" w14:textId="6766A896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DF1116" w:rsidRPr="007032B7" w14:paraId="749C98A6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452FB496" w14:textId="0C6F9CE0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Inverso</w:t>
            </w:r>
            <w:r w:rsidR="00C31E29">
              <w:rPr>
                <w:rFonts w:ascii="Arial" w:hAnsi="Arial" w:cs="Arial"/>
                <w:sz w:val="18"/>
                <w:szCs w:val="18"/>
              </w:rPr>
              <w:t>res e Chave Estática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22FA7FF" w14:textId="45ED3646" w:rsidR="00DF1116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6.7. Inversores e Chave Estática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94CC2BF" w14:textId="459D49BC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INV-01</w:t>
            </w:r>
            <w:r w:rsidR="00C31E29">
              <w:rPr>
                <w:rFonts w:ascii="Arial" w:hAnsi="Arial" w:cs="Arial"/>
                <w:sz w:val="18"/>
                <w:szCs w:val="18"/>
              </w:rPr>
              <w:t xml:space="preserve"> e INV-02</w:t>
            </w:r>
          </w:p>
        </w:tc>
        <w:tc>
          <w:tcPr>
            <w:tcW w:w="1613" w:type="dxa"/>
            <w:vAlign w:val="center"/>
          </w:tcPr>
          <w:p w14:paraId="60D7DC72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FD2256"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 w:rsidRPr="00FD2256"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5430F10E" w14:textId="691FCFDD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</w:t>
            </w:r>
            <w:r w:rsidR="004F7A9A">
              <w:rPr>
                <w:rFonts w:ascii="Arial" w:hAnsi="Arial" w:cs="Arial"/>
                <w:sz w:val="18"/>
                <w:szCs w:val="18"/>
              </w:rPr>
              <w:t xml:space="preserve"> 02</w:t>
            </w:r>
          </w:p>
        </w:tc>
      </w:tr>
      <w:tr w:rsidR="00DF1116" w:rsidRPr="007032B7" w14:paraId="500CBA92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149E2208" w14:textId="1604342E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Gerador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118C4987" w14:textId="328EC392" w:rsidR="00DF1116" w:rsidRPr="007032B7" w:rsidRDefault="009A5A5B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</w:t>
            </w:r>
            <w:r w:rsidR="00C31E29">
              <w:rPr>
                <w:rFonts w:ascii="Arial" w:hAnsi="Arial" w:cs="Arial"/>
                <w:sz w:val="18"/>
                <w:szCs w:val="18"/>
              </w:rPr>
              <w:t>.</w:t>
            </w:r>
            <w:r>
              <w:rPr>
                <w:rFonts w:ascii="Arial" w:hAnsi="Arial" w:cs="Arial"/>
                <w:sz w:val="18"/>
                <w:szCs w:val="18"/>
              </w:rPr>
              <w:t xml:space="preserve"> Gerador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DED7FDD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USCA-01</w:t>
            </w:r>
          </w:p>
        </w:tc>
        <w:tc>
          <w:tcPr>
            <w:tcW w:w="1613" w:type="dxa"/>
            <w:vAlign w:val="center"/>
          </w:tcPr>
          <w:p w14:paraId="2B4F19AF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FD2256"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 w:rsidRPr="00FD2256"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49916CF" w14:textId="786016F4" w:rsidR="00DF1116" w:rsidRPr="007032B7" w:rsidRDefault="006F266F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DF1116" w:rsidRPr="007032B7" w14:paraId="1595772D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135E55CC" w14:textId="2D0B0A61" w:rsidR="00DF1116" w:rsidRPr="009A5A5B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QGD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250E3606" w14:textId="3D979025" w:rsidR="00DF1116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6.4. QGD – Quadro Geral de Distribuição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D3B3F86" w14:textId="39BF92CA" w:rsidR="00DF1116" w:rsidRPr="007032B7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QGD-01</w:t>
            </w:r>
          </w:p>
        </w:tc>
        <w:tc>
          <w:tcPr>
            <w:tcW w:w="1613" w:type="dxa"/>
            <w:vAlign w:val="center"/>
          </w:tcPr>
          <w:p w14:paraId="5500CC1F" w14:textId="5155AF63" w:rsidR="00DF1116" w:rsidRPr="007032B7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FD2256"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 w:rsidRPr="00FD2256"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AA3B64D" w14:textId="3DCAF865" w:rsidR="00DF1116" w:rsidRPr="007032B7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DF1116" w:rsidRPr="007032B7" w14:paraId="2C75FF7F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2209AC9A" w14:textId="21295C99" w:rsidR="00DF1116" w:rsidRPr="009A5A5B" w:rsidRDefault="00E85315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PAB</w:t>
            </w:r>
          </w:p>
        </w:tc>
        <w:tc>
          <w:tcPr>
            <w:tcW w:w="2759" w:type="dxa"/>
            <w:shd w:val="clear" w:color="000000" w:fill="auto"/>
            <w:vAlign w:val="center"/>
          </w:tcPr>
          <w:p w14:paraId="682F4CB6" w14:textId="22F5DFB6" w:rsidR="00DF1116" w:rsidRPr="007032B7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6.21. Painel Alimentação de Bloqueios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99EC7DE" w14:textId="027EB5D3" w:rsidR="00DF1116" w:rsidRPr="007032B7" w:rsidRDefault="00E85315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PAB-01</w:t>
            </w:r>
          </w:p>
        </w:tc>
        <w:tc>
          <w:tcPr>
            <w:tcW w:w="1613" w:type="dxa"/>
            <w:vAlign w:val="center"/>
          </w:tcPr>
          <w:p w14:paraId="5B66831D" w14:textId="70F05442" w:rsidR="00DF1116" w:rsidRPr="007032B7" w:rsidRDefault="00E85315" w:rsidP="009317E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FD2256"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 w:rsidRPr="00FD2256"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06C0C5EE" w14:textId="4FB22BA6" w:rsidR="00DF1116" w:rsidRPr="007032B7" w:rsidRDefault="009317E9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</w:t>
            </w:r>
            <w:r w:rsidR="006042B0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F1116" w:rsidRPr="007032B7" w14:paraId="5F495C46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0B1EF3BE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Central de incêndio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3D79808A" w14:textId="46B9C176" w:rsidR="00DF1116" w:rsidRPr="00121EA9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6.13. Central de Incêndio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944F0AA" w14:textId="09475F71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SDAI-01</w:t>
            </w:r>
          </w:p>
        </w:tc>
        <w:tc>
          <w:tcPr>
            <w:tcW w:w="1613" w:type="dxa"/>
            <w:vAlign w:val="center"/>
          </w:tcPr>
          <w:p w14:paraId="64D1B559" w14:textId="176E6D08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21EA9"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 w:rsidRPr="00121EA9"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5C270074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F1116" w:rsidRPr="007032B7" w14:paraId="58578462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5458AFDA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Bloqueios (SCAP)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95F2824" w14:textId="12BB0959" w:rsidR="00DF1116" w:rsidRPr="00121EA9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6.14. Bloqueios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C7F32B3" w14:textId="6BA7A44B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BLOQUEIO -</w:t>
            </w:r>
          </w:p>
          <w:p w14:paraId="0293E724" w14:textId="2A833C70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(01 – 15)</w:t>
            </w:r>
          </w:p>
        </w:tc>
        <w:tc>
          <w:tcPr>
            <w:tcW w:w="1613" w:type="dxa"/>
            <w:vAlign w:val="center"/>
          </w:tcPr>
          <w:p w14:paraId="7F16FF6E" w14:textId="77777777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Style w:val="normaltextrun"/>
                <w:rFonts w:ascii="Arial" w:hAnsi="Arial" w:cs="Arial"/>
                <w:sz w:val="18"/>
                <w:szCs w:val="18"/>
              </w:rPr>
              <w:t xml:space="preserve">Consulta Banco de Dados </w:t>
            </w:r>
            <w:proofErr w:type="spellStart"/>
            <w:r w:rsidRPr="00121EA9">
              <w:rPr>
                <w:rStyle w:val="normaltextrun"/>
                <w:rFonts w:ascii="Arial" w:hAnsi="Arial" w:cs="Arial"/>
                <w:sz w:val="18"/>
                <w:szCs w:val="18"/>
              </w:rPr>
              <w:t>Firebird</w:t>
            </w:r>
            <w:proofErr w:type="spellEnd"/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30521760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124999" w:rsidRPr="007032B7" w14:paraId="6F5BB50C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07E7A85" w14:textId="655A6130" w:rsidR="00124999" w:rsidRPr="009A5A5B" w:rsidRDefault="005B5586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Painéis de Força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7F2F0EC3" w14:textId="378ADDE7" w:rsidR="00124999" w:rsidRPr="007032B7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6.18. Painéis de Força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B5655DC" w14:textId="56DEF0B9" w:rsidR="00124999" w:rsidRPr="007032B7" w:rsidRDefault="00124999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PDF-SN</w:t>
            </w:r>
            <w:r w:rsidR="005B5586">
              <w:rPr>
                <w:rFonts w:ascii="Arial" w:hAnsi="Arial" w:cs="Arial"/>
                <w:sz w:val="18"/>
                <w:szCs w:val="18"/>
              </w:rPr>
              <w:t>, PD</w:t>
            </w:r>
            <w:r w:rsidR="005B5586" w:rsidRPr="00124999">
              <w:rPr>
                <w:rFonts w:ascii="Arial" w:hAnsi="Arial" w:cs="Arial"/>
                <w:sz w:val="18"/>
                <w:szCs w:val="18"/>
              </w:rPr>
              <w:t>F-01</w:t>
            </w:r>
            <w:r w:rsidR="005B5586">
              <w:rPr>
                <w:rFonts w:ascii="Arial" w:hAnsi="Arial" w:cs="Arial"/>
                <w:sz w:val="18"/>
                <w:szCs w:val="18"/>
              </w:rPr>
              <w:t xml:space="preserve"> e PD</w:t>
            </w:r>
            <w:r w:rsidR="005B5586" w:rsidRPr="00124999">
              <w:rPr>
                <w:rFonts w:ascii="Arial" w:hAnsi="Arial" w:cs="Arial"/>
                <w:sz w:val="18"/>
                <w:szCs w:val="18"/>
              </w:rPr>
              <w:t>F-0</w:t>
            </w:r>
            <w:r w:rsidR="005B558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613" w:type="dxa"/>
            <w:vAlign w:val="center"/>
          </w:tcPr>
          <w:p w14:paraId="4A28BF0D" w14:textId="20EDD700" w:rsidR="00124999" w:rsidRPr="007032B7" w:rsidRDefault="00124999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82949"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 w:rsidRPr="00982949"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8361F4E" w14:textId="41BB20FC" w:rsidR="00124999" w:rsidRPr="007032B7" w:rsidRDefault="00124999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</w:t>
            </w:r>
            <w:r w:rsidR="006042B0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F1116" w:rsidRPr="007032B7" w14:paraId="30723044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29163DC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Câmeras - CFTV / SME / SVMD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EB0BAD4" w14:textId="5B9EB4BD" w:rsidR="00DF1116" w:rsidRPr="007032B7" w:rsidRDefault="001B4532" w:rsidP="001B4532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B4532">
              <w:rPr>
                <w:rFonts w:ascii="Arial" w:hAnsi="Arial" w:cs="Arial"/>
                <w:sz w:val="18"/>
                <w:szCs w:val="18"/>
              </w:rPr>
              <w:t>6.15. Câmeras - CFTV / SME / SVMD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CFC0A91" w14:textId="507222DA" w:rsidR="00DF1116" w:rsidRPr="00C758EC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E778D4">
              <w:rPr>
                <w:rFonts w:ascii="Arial" w:hAnsi="Arial" w:cs="Arial"/>
                <w:sz w:val="18"/>
                <w:szCs w:val="18"/>
              </w:rPr>
              <w:t>SME-01</w:t>
            </w:r>
          </w:p>
        </w:tc>
        <w:tc>
          <w:tcPr>
            <w:tcW w:w="1613" w:type="dxa"/>
            <w:vAlign w:val="center"/>
          </w:tcPr>
          <w:p w14:paraId="5C2E3551" w14:textId="6C80FBA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WebBrowser</w:t>
            </w:r>
            <w:proofErr w:type="spellEnd"/>
          </w:p>
        </w:tc>
        <w:tc>
          <w:tcPr>
            <w:tcW w:w="1625" w:type="dxa"/>
            <w:shd w:val="clear" w:color="auto" w:fill="auto"/>
            <w:vAlign w:val="center"/>
          </w:tcPr>
          <w:p w14:paraId="73C039B1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F1116" w:rsidRPr="007032B7" w14:paraId="1B08CBE1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27B26903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Botoeiras de Solicitação de Auxílio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273566F" w14:textId="7F85F7D3" w:rsidR="00DF1116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6.16. Sistema de Solicitação de Auxílio ao Usuário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DC79899" w14:textId="5D92F435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6F605E">
              <w:rPr>
                <w:rFonts w:ascii="Arial" w:hAnsi="Arial" w:cs="Arial"/>
                <w:sz w:val="18"/>
                <w:szCs w:val="18"/>
              </w:rPr>
              <w:t>SSX-01</w:t>
            </w:r>
          </w:p>
        </w:tc>
        <w:tc>
          <w:tcPr>
            <w:tcW w:w="1613" w:type="dxa"/>
            <w:vAlign w:val="center"/>
          </w:tcPr>
          <w:p w14:paraId="0D35E8E0" w14:textId="2D1CC96C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SNMP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683381D6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F1116" w:rsidRPr="007032B7" w14:paraId="0BA1B599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B82481C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Sistema de Controle de Acesso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10153E0E" w14:textId="7E24C536" w:rsidR="00DF1116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6.17. </w:t>
            </w:r>
            <w:r w:rsidRPr="009A5A5B">
              <w:rPr>
                <w:rFonts w:ascii="Arial" w:hAnsi="Arial" w:cs="Arial"/>
                <w:sz w:val="18"/>
                <w:szCs w:val="18"/>
              </w:rPr>
              <w:t>Sistema de Controle de Acesso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9FA576F" w14:textId="4566D0B0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SCA-01</w:t>
            </w:r>
          </w:p>
        </w:tc>
        <w:tc>
          <w:tcPr>
            <w:tcW w:w="1613" w:type="dxa"/>
            <w:vAlign w:val="center"/>
          </w:tcPr>
          <w:p w14:paraId="33F90794" w14:textId="5F8E6FF2" w:rsidR="00DF1116" w:rsidRPr="007032B7" w:rsidRDefault="00DF1116" w:rsidP="00DF1116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WebService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73A492D4" w14:textId="13F72BCC" w:rsidR="00DF1116" w:rsidRPr="007032B7" w:rsidRDefault="00DF1116" w:rsidP="00DF1116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F7A9A" w:rsidRPr="007032B7" w14:paraId="592306E6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94949FD" w14:textId="06EFAA57" w:rsidR="004F7A9A" w:rsidRPr="009A5A5B" w:rsidRDefault="004F7A9A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Elevador</w:t>
            </w:r>
            <w:r w:rsidR="00E51875" w:rsidRPr="009A5A5B">
              <w:rPr>
                <w:rFonts w:ascii="Arial" w:hAnsi="Arial" w:cs="Arial"/>
                <w:sz w:val="18"/>
                <w:szCs w:val="18"/>
              </w:rPr>
              <w:t>es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4BA83831" w14:textId="5B4CFF61" w:rsidR="004F7A9A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6.10. Elevadores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F807C02" w14:textId="142DA590" w:rsidR="004F7A9A" w:rsidRDefault="004F7A9A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EL-</w:t>
            </w:r>
            <w:r w:rsidR="00E51875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01</w:t>
            </w:r>
            <w:r w:rsidR="00E51875">
              <w:rPr>
                <w:rFonts w:ascii="Arial" w:hAnsi="Arial" w:cs="Arial"/>
                <w:sz w:val="18"/>
                <w:szCs w:val="18"/>
              </w:rPr>
              <w:t xml:space="preserve"> ao 03)</w:t>
            </w:r>
          </w:p>
        </w:tc>
        <w:tc>
          <w:tcPr>
            <w:tcW w:w="1613" w:type="dxa"/>
            <w:vAlign w:val="center"/>
          </w:tcPr>
          <w:p w14:paraId="4F2201C9" w14:textId="4FC379A4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66AB6A89" w14:textId="76DD1192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F7A9A" w:rsidRPr="007032B7" w14:paraId="3120769E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C638B3B" w14:textId="36353634" w:rsidR="004F7A9A" w:rsidRPr="009A5A5B" w:rsidRDefault="00E51875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Escadas Rolantes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1E13AFA" w14:textId="024D5F02" w:rsidR="004F7A9A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6.11. Escadas Rolantes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8A07099" w14:textId="25D90032" w:rsidR="004F7A9A" w:rsidRDefault="00E51875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ER-(01 ao 04) </w:t>
            </w:r>
          </w:p>
        </w:tc>
        <w:tc>
          <w:tcPr>
            <w:tcW w:w="1613" w:type="dxa"/>
            <w:vAlign w:val="center"/>
          </w:tcPr>
          <w:p w14:paraId="4E0C6703" w14:textId="79F6B018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4CD8B83A" w14:textId="19F812E4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F7A9A" w:rsidRPr="007032B7" w14:paraId="4418918C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801B362" w14:textId="4EA271D7" w:rsidR="004F7A9A" w:rsidRPr="009A5A5B" w:rsidRDefault="00121EA9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B502A1">
              <w:rPr>
                <w:rFonts w:ascii="Arial" w:hAnsi="Arial" w:cs="Arial"/>
                <w:sz w:val="18"/>
                <w:szCs w:val="18"/>
              </w:rPr>
              <w:lastRenderedPageBreak/>
              <w:t>PESS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344B9264" w14:textId="77777777" w:rsidR="004F7A9A" w:rsidRPr="007032B7" w:rsidRDefault="004F7A9A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23BCD5C" w14:textId="1A42DA2A" w:rsidR="00121EA9" w:rsidRDefault="00121EA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PESS-01</w:t>
            </w:r>
          </w:p>
        </w:tc>
        <w:tc>
          <w:tcPr>
            <w:tcW w:w="1613" w:type="dxa"/>
            <w:vAlign w:val="center"/>
          </w:tcPr>
          <w:p w14:paraId="5B4223C1" w14:textId="07CE7465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13627B15" w14:textId="5DB480F7" w:rsidR="004F7A9A" w:rsidRDefault="00121EA9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36047">
              <w:rPr>
                <w:rFonts w:ascii="Arial" w:hAnsi="Arial" w:cs="Arial"/>
                <w:sz w:val="18"/>
                <w:szCs w:val="18"/>
              </w:rPr>
              <w:t>Remota de Adequação</w:t>
            </w:r>
          </w:p>
        </w:tc>
      </w:tr>
      <w:tr w:rsidR="00121EA9" w:rsidRPr="007032B7" w14:paraId="2C22F641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03E0C751" w14:textId="247135CB" w:rsidR="00121EA9" w:rsidRPr="009A5A5B" w:rsidRDefault="00121EA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PAC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14B31EF" w14:textId="564FECD3" w:rsidR="00121EA9" w:rsidRPr="007032B7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6.19. Painel Carregador de Baterias - PAC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CC790EB" w14:textId="739DC582" w:rsidR="00121EA9" w:rsidRDefault="00121EA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PAC-01</w:t>
            </w:r>
          </w:p>
        </w:tc>
        <w:tc>
          <w:tcPr>
            <w:tcW w:w="1613" w:type="dxa"/>
            <w:vAlign w:val="center"/>
          </w:tcPr>
          <w:p w14:paraId="2F0F3AD9" w14:textId="538CA265" w:rsidR="00121EA9" w:rsidRDefault="00121EA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82949"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 w:rsidRPr="00982949"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76516880" w14:textId="553ECEF6" w:rsidR="00121EA9" w:rsidRPr="00121EA9" w:rsidRDefault="00121EA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02</w:t>
            </w:r>
          </w:p>
        </w:tc>
      </w:tr>
      <w:tr w:rsidR="00BD0D49" w:rsidRPr="007032B7" w14:paraId="078B307B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270DDADE" w14:textId="32E7DEFA" w:rsidR="00BD0D49" w:rsidRPr="009A5A5B" w:rsidRDefault="00BD0D4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UTR –</w:t>
            </w:r>
            <w:r w:rsidR="00AA6C85" w:rsidRPr="009A5A5B">
              <w:rPr>
                <w:rFonts w:ascii="Arial" w:hAnsi="Arial" w:cs="Arial"/>
                <w:sz w:val="18"/>
                <w:szCs w:val="18"/>
              </w:rPr>
              <w:t xml:space="preserve"> Chaves</w:t>
            </w:r>
            <w:r w:rsidRPr="009A5A5B">
              <w:rPr>
                <w:rFonts w:ascii="Arial" w:hAnsi="Arial" w:cs="Arial"/>
                <w:sz w:val="18"/>
                <w:szCs w:val="18"/>
              </w:rPr>
              <w:t xml:space="preserve"> Seccionadoras de Via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9924A7F" w14:textId="17D4680C" w:rsidR="00BD0D49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6.8. </w:t>
            </w:r>
            <w:r w:rsidRPr="009A5A5B">
              <w:rPr>
                <w:rFonts w:ascii="Arial" w:hAnsi="Arial" w:cs="Arial"/>
                <w:sz w:val="18"/>
                <w:szCs w:val="18"/>
              </w:rPr>
              <w:t>UTR</w:t>
            </w: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Pr="009A5A5B">
              <w:rPr>
                <w:rFonts w:ascii="Arial" w:hAnsi="Arial" w:cs="Arial"/>
                <w:sz w:val="18"/>
                <w:szCs w:val="18"/>
              </w:rPr>
              <w:t xml:space="preserve"> Chaves Seccionadoras de Via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C40BE6E" w14:textId="3C2F045B" w:rsidR="00BD0D49" w:rsidRDefault="00BD0D4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UTR-01</w:t>
            </w:r>
          </w:p>
        </w:tc>
        <w:tc>
          <w:tcPr>
            <w:tcW w:w="1613" w:type="dxa"/>
            <w:vAlign w:val="center"/>
          </w:tcPr>
          <w:p w14:paraId="3AD66910" w14:textId="3BAEAE18" w:rsidR="00BD0D49" w:rsidRPr="00982949" w:rsidRDefault="00BD0D4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IEC - 104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4E896241" w14:textId="77777777" w:rsidR="00BD0D49" w:rsidRDefault="00BD0D4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3CE0" w:rsidRPr="007032B7" w14:paraId="0E9317FF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069F367" w14:textId="481DDE73" w:rsidR="00E93CE0" w:rsidRPr="009A5A5B" w:rsidRDefault="00E93CE0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Temperatura de Salas Técnicas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BAB8803" w14:textId="3638E539" w:rsidR="00E93CE0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6.12. Temperatura de Salas Técnicas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90B1F45" w14:textId="77777777" w:rsidR="00E93CE0" w:rsidRDefault="00E93CE0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6F605E">
              <w:rPr>
                <w:rFonts w:ascii="Arial" w:hAnsi="Arial" w:cs="Arial"/>
                <w:sz w:val="18"/>
                <w:szCs w:val="18"/>
              </w:rPr>
              <w:t>ST-TIT-01</w:t>
            </w:r>
          </w:p>
          <w:p w14:paraId="2E8DD3E0" w14:textId="7ABB7E78" w:rsidR="00E93CE0" w:rsidRDefault="00E93CE0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6F605E">
              <w:rPr>
                <w:rFonts w:ascii="Arial" w:hAnsi="Arial" w:cs="Arial"/>
                <w:sz w:val="18"/>
                <w:szCs w:val="18"/>
              </w:rPr>
              <w:t>ST-TIT-0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613" w:type="dxa"/>
            <w:vAlign w:val="center"/>
          </w:tcPr>
          <w:p w14:paraId="12060AB9" w14:textId="05EFAAB9" w:rsidR="00E93CE0" w:rsidRDefault="00E93CE0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SNMP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0CD62697" w14:textId="77777777" w:rsidR="00E93CE0" w:rsidRDefault="00E93CE0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31E29" w:rsidRPr="007032B7" w14:paraId="1A259FCD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0FA41D96" w14:textId="437E251E" w:rsidR="00C31E29" w:rsidRPr="009A5A5B" w:rsidRDefault="00C31E29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C31E29">
              <w:rPr>
                <w:rFonts w:ascii="Arial" w:hAnsi="Arial" w:cs="Arial"/>
                <w:sz w:val="18"/>
                <w:szCs w:val="18"/>
              </w:rPr>
              <w:t xml:space="preserve">Sistema de Multimídia 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260FB6E5" w14:textId="5246BCE8" w:rsidR="00C31E29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C31E29">
              <w:rPr>
                <w:rFonts w:ascii="Arial" w:hAnsi="Arial" w:cs="Arial"/>
                <w:sz w:val="18"/>
                <w:szCs w:val="18"/>
              </w:rPr>
              <w:t>6.9.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1E29">
              <w:rPr>
                <w:rFonts w:ascii="Arial" w:hAnsi="Arial" w:cs="Arial"/>
                <w:sz w:val="18"/>
                <w:szCs w:val="18"/>
              </w:rPr>
              <w:t>Sistema de Multimídia (PMV/SON/CRONO)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3E839E5" w14:textId="40DCC144" w:rsidR="00C31E29" w:rsidRPr="006F605E" w:rsidRDefault="001B4532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SMM-01</w:t>
            </w:r>
          </w:p>
        </w:tc>
        <w:tc>
          <w:tcPr>
            <w:tcW w:w="1613" w:type="dxa"/>
            <w:vAlign w:val="center"/>
          </w:tcPr>
          <w:p w14:paraId="3F01E3B4" w14:textId="3FC334AD" w:rsidR="00C31E29" w:rsidRDefault="001B4532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B4532">
              <w:rPr>
                <w:rFonts w:ascii="Arial" w:hAnsi="Arial" w:cs="Arial"/>
                <w:sz w:val="18"/>
                <w:szCs w:val="18"/>
              </w:rPr>
              <w:t>WebService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46893E3E" w14:textId="77777777" w:rsidR="00C31E29" w:rsidRDefault="00C31E29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B5586" w:rsidRPr="007032B7" w14:paraId="668C3E57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1E49184C" w14:textId="1E376DC3" w:rsidR="005B5586" w:rsidRPr="00C31E29" w:rsidRDefault="005B5586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Remotas de Adequação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7535D65A" w14:textId="2123AF42" w:rsidR="005B5586" w:rsidRPr="00C31E29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6.20. Remotas de Adequação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D6D241F" w14:textId="6FF6B58D" w:rsidR="005B5586" w:rsidRDefault="005B5586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REM-01 e REM-02</w:t>
            </w:r>
          </w:p>
        </w:tc>
        <w:tc>
          <w:tcPr>
            <w:tcW w:w="1613" w:type="dxa"/>
            <w:vAlign w:val="center"/>
          </w:tcPr>
          <w:p w14:paraId="4F0F829E" w14:textId="2F5FC38F" w:rsidR="005B5586" w:rsidRPr="001B4532" w:rsidRDefault="005B5586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2112BA92" w14:textId="77777777" w:rsidR="005B5586" w:rsidRDefault="005B5586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75B98" w:rsidRPr="007032B7" w14:paraId="1DF7ADEC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17C3B65D" w14:textId="1D126238" w:rsidR="00975B98" w:rsidRDefault="00975B98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QDCC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4A37C0F6" w14:textId="69FDCC74" w:rsidR="00975B98" w:rsidRDefault="00975B98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6.24. Quadro de Distribuição de Corrente Contínua - QDCC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7F27987" w14:textId="6028D1FD" w:rsidR="00975B98" w:rsidRDefault="00975B98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QDCC-01</w:t>
            </w:r>
          </w:p>
        </w:tc>
        <w:tc>
          <w:tcPr>
            <w:tcW w:w="1613" w:type="dxa"/>
            <w:vAlign w:val="center"/>
          </w:tcPr>
          <w:p w14:paraId="0C2D19EC" w14:textId="3E6458B0" w:rsidR="00975B98" w:rsidRDefault="00975B98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Modbus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39481919" w14:textId="0538C749" w:rsidR="00975B98" w:rsidRDefault="00975B98" w:rsidP="00975B98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02</w:t>
            </w:r>
          </w:p>
        </w:tc>
      </w:tr>
    </w:tbl>
    <w:p w14:paraId="55C05552" w14:textId="132A7222" w:rsidR="004967DD" w:rsidRDefault="004967DD" w:rsidP="004967DD">
      <w:pPr>
        <w:pStyle w:val="Legenda"/>
        <w:jc w:val="center"/>
        <w:rPr>
          <w:color w:val="auto"/>
        </w:rPr>
      </w:pPr>
      <w:bookmarkStart w:id="105" w:name="_Toc133497763"/>
      <w:r w:rsidRPr="007032B7">
        <w:rPr>
          <w:color w:val="auto"/>
        </w:rPr>
        <w:t xml:space="preserve">Tabela </w:t>
      </w:r>
      <w:r w:rsidRPr="007032B7">
        <w:rPr>
          <w:color w:val="auto"/>
        </w:rPr>
        <w:fldChar w:fldCharType="begin"/>
      </w:r>
      <w:r w:rsidRPr="007032B7">
        <w:rPr>
          <w:color w:val="auto"/>
        </w:rPr>
        <w:instrText xml:space="preserve"> SEQ Tabela \* ARABIC </w:instrText>
      </w:r>
      <w:r w:rsidRPr="007032B7">
        <w:rPr>
          <w:color w:val="auto"/>
        </w:rPr>
        <w:fldChar w:fldCharType="separate"/>
      </w:r>
      <w:r w:rsidR="004F19D2">
        <w:rPr>
          <w:noProof/>
          <w:color w:val="auto"/>
        </w:rPr>
        <w:t>1</w:t>
      </w:r>
      <w:r w:rsidRPr="007032B7">
        <w:rPr>
          <w:color w:val="auto"/>
        </w:rPr>
        <w:fldChar w:fldCharType="end"/>
      </w:r>
      <w:r w:rsidRPr="007032B7">
        <w:rPr>
          <w:color w:val="auto"/>
        </w:rPr>
        <w:t xml:space="preserve"> Relação tópicos de equipamentos X mapa de comunicação</w:t>
      </w:r>
      <w:bookmarkEnd w:id="105"/>
    </w:p>
    <w:p w14:paraId="5E9529FF" w14:textId="77777777" w:rsidR="00B74802" w:rsidRDefault="00B74802" w:rsidP="00B74802"/>
    <w:p w14:paraId="16999FC0" w14:textId="1645C9E0" w:rsidR="00B74802" w:rsidRPr="007032B7" w:rsidRDefault="00B74802" w:rsidP="00B74802">
      <w:pPr>
        <w:pStyle w:val="Ttulo1"/>
      </w:pPr>
      <w:bookmarkStart w:id="106" w:name="_Toc165362581"/>
      <w:r>
        <w:t>Conversores Serial/Ethernet e Fontes 24V</w:t>
      </w:r>
      <w:r w:rsidRPr="00B74802">
        <w:rPr>
          <w:vertAlign w:val="subscript"/>
        </w:rPr>
        <w:t>CC</w:t>
      </w:r>
      <w:bookmarkEnd w:id="106"/>
    </w:p>
    <w:p w14:paraId="1E924778" w14:textId="18C502CC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Segue abaixo os conversores e as fontes que devem ser instalados na estação Carapicuíba.</w:t>
      </w:r>
    </w:p>
    <w:p w14:paraId="4A198577" w14:textId="77777777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jc w:val="center"/>
        <w:rPr>
          <w:rFonts w:cs="Arial"/>
          <w:sz w:val="22"/>
          <w:szCs w:val="22"/>
        </w:rPr>
      </w:pPr>
    </w:p>
    <w:tbl>
      <w:tblPr>
        <w:tblStyle w:val="Tabelacomgrade"/>
        <w:tblW w:w="9962" w:type="dxa"/>
        <w:tblLook w:val="04A0" w:firstRow="1" w:lastRow="0" w:firstColumn="1" w:lastColumn="0" w:noHBand="0" w:noVBand="1"/>
      </w:tblPr>
      <w:tblGrid>
        <w:gridCol w:w="2835"/>
        <w:gridCol w:w="3402"/>
        <w:gridCol w:w="2268"/>
        <w:gridCol w:w="1457"/>
      </w:tblGrid>
      <w:tr w:rsidR="00B74802" w:rsidRPr="00194BF2" w14:paraId="527E9D66" w14:textId="77777777" w:rsidTr="00C31952">
        <w:trPr>
          <w:trHeight w:val="397"/>
          <w:tblHeader/>
        </w:trPr>
        <w:tc>
          <w:tcPr>
            <w:tcW w:w="9962" w:type="dxa"/>
            <w:gridSpan w:val="4"/>
            <w:shd w:val="clear" w:color="auto" w:fill="D0CECE" w:themeFill="background2" w:themeFillShade="E6"/>
            <w:vAlign w:val="center"/>
          </w:tcPr>
          <w:p w14:paraId="617B4E7B" w14:textId="654EB70A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Estação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Carapicuíba </w:t>
            </w: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–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Conversores Serial/Ethernet</w:t>
            </w:r>
          </w:p>
        </w:tc>
      </w:tr>
      <w:tr w:rsidR="00B74802" w:rsidRPr="00194BF2" w14:paraId="40153377" w14:textId="77777777" w:rsidTr="00C31952">
        <w:trPr>
          <w:tblHeader/>
        </w:trPr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5E692E4A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Subsistema</w:t>
            </w:r>
          </w:p>
        </w:tc>
        <w:tc>
          <w:tcPr>
            <w:tcW w:w="3402" w:type="dxa"/>
            <w:shd w:val="clear" w:color="auto" w:fill="D0CECE" w:themeFill="background2" w:themeFillShade="E6"/>
            <w:vAlign w:val="center"/>
          </w:tcPr>
          <w:p w14:paraId="0421BDBB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Tipo de conversor</w:t>
            </w:r>
          </w:p>
        </w:tc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1D78512E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Interface</w:t>
            </w:r>
          </w:p>
        </w:tc>
        <w:tc>
          <w:tcPr>
            <w:tcW w:w="1457" w:type="dxa"/>
            <w:shd w:val="clear" w:color="auto" w:fill="D0CECE" w:themeFill="background2" w:themeFillShade="E6"/>
            <w:vAlign w:val="center"/>
          </w:tcPr>
          <w:p w14:paraId="2BCF0590" w14:textId="4023A0BF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Quantidade </w:t>
            </w:r>
            <w:r w:rsidR="004B4D57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onversores</w:t>
            </w: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Adicionais</w:t>
            </w:r>
          </w:p>
        </w:tc>
      </w:tr>
    </w:tbl>
    <w:p w14:paraId="5BF1ACB4" w14:textId="77777777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jc w:val="center"/>
        <w:rPr>
          <w:rFonts w:cs="Arial"/>
          <w:sz w:val="22"/>
          <w:szCs w:val="22"/>
        </w:rPr>
      </w:pPr>
    </w:p>
    <w:p w14:paraId="0D36FAEC" w14:textId="77777777" w:rsidR="00B74802" w:rsidRPr="00B74802" w:rsidRDefault="00B74802" w:rsidP="00B74802"/>
    <w:tbl>
      <w:tblPr>
        <w:tblStyle w:val="Tabelacomgrade"/>
        <w:tblW w:w="9962" w:type="dxa"/>
        <w:tblLook w:val="04A0" w:firstRow="1" w:lastRow="0" w:firstColumn="1" w:lastColumn="0" w:noHBand="0" w:noVBand="1"/>
      </w:tblPr>
      <w:tblGrid>
        <w:gridCol w:w="2835"/>
        <w:gridCol w:w="3402"/>
        <w:gridCol w:w="1134"/>
        <w:gridCol w:w="1134"/>
        <w:gridCol w:w="1457"/>
      </w:tblGrid>
      <w:tr w:rsidR="00B74802" w:rsidRPr="00194BF2" w14:paraId="38D913CE" w14:textId="77777777" w:rsidTr="00C31952">
        <w:trPr>
          <w:trHeight w:val="397"/>
          <w:tblHeader/>
        </w:trPr>
        <w:tc>
          <w:tcPr>
            <w:tcW w:w="9962" w:type="dxa"/>
            <w:gridSpan w:val="5"/>
            <w:shd w:val="clear" w:color="auto" w:fill="D0CECE" w:themeFill="background2" w:themeFillShade="E6"/>
            <w:vAlign w:val="center"/>
          </w:tcPr>
          <w:bookmarkEnd w:id="104"/>
          <w:p w14:paraId="4329E23D" w14:textId="1BFDF62C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E2F8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Estação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Carapicuíba </w:t>
            </w: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–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Fontes</w:t>
            </w: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adicionais para Painéis Elétricos</w:t>
            </w:r>
          </w:p>
        </w:tc>
      </w:tr>
      <w:tr w:rsidR="00B74802" w:rsidRPr="00194BF2" w14:paraId="2B48A7E0" w14:textId="77777777" w:rsidTr="00C31952">
        <w:trPr>
          <w:tblHeader/>
        </w:trPr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7AD990E9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Subsistema</w:t>
            </w:r>
          </w:p>
        </w:tc>
        <w:tc>
          <w:tcPr>
            <w:tcW w:w="3402" w:type="dxa"/>
            <w:shd w:val="clear" w:color="auto" w:fill="D0CECE" w:themeFill="background2" w:themeFillShade="E6"/>
            <w:vAlign w:val="center"/>
          </w:tcPr>
          <w:p w14:paraId="07993B00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Fonte de Alimentação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1C792853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Adicionar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F0CA9E7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F5770">
              <w:rPr>
                <w:rFonts w:ascii="Arial" w:hAnsi="Arial" w:cs="Arial"/>
                <w:b/>
                <w:bCs/>
                <w:sz w:val="18"/>
                <w:szCs w:val="18"/>
              </w:rPr>
              <w:t>Substituir</w:t>
            </w:r>
          </w:p>
        </w:tc>
        <w:tc>
          <w:tcPr>
            <w:tcW w:w="1457" w:type="dxa"/>
            <w:shd w:val="clear" w:color="auto" w:fill="D0CECE" w:themeFill="background2" w:themeFillShade="E6"/>
            <w:vAlign w:val="center"/>
          </w:tcPr>
          <w:p w14:paraId="53DEF422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Quantidade componentes Adicionais</w:t>
            </w:r>
          </w:p>
        </w:tc>
      </w:tr>
      <w:tr w:rsidR="00B74802" w:rsidRPr="00194BF2" w14:paraId="6A87A77B" w14:textId="77777777" w:rsidTr="00C31952">
        <w:tc>
          <w:tcPr>
            <w:tcW w:w="2835" w:type="dxa"/>
            <w:shd w:val="clear" w:color="auto" w:fill="auto"/>
            <w:vAlign w:val="center"/>
          </w:tcPr>
          <w:p w14:paraId="1D5D08F4" w14:textId="1892376F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SACB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52D448C" w14:textId="3BF0F985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04AB626A" w14:textId="77777777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3DEB2EC9" w14:textId="77777777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026EAA4B" w14:textId="77777777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4B4D57" w:rsidRPr="00194BF2" w14:paraId="0CC0DA57" w14:textId="77777777" w:rsidTr="00C31952">
        <w:tc>
          <w:tcPr>
            <w:tcW w:w="2835" w:type="dxa"/>
            <w:shd w:val="clear" w:color="auto" w:fill="auto"/>
            <w:vAlign w:val="center"/>
          </w:tcPr>
          <w:p w14:paraId="21E81F19" w14:textId="7175A5CD" w:rsidR="004B4D57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Cabine Primária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0FDD7A6" w14:textId="26A126D4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0546E5C8" w14:textId="725FEF91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0BE9E168" w14:textId="77777777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26790BA7" w14:textId="657688B5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DF1116" w:rsidRPr="00194BF2" w14:paraId="490E8190" w14:textId="77777777" w:rsidTr="00C31952">
        <w:tc>
          <w:tcPr>
            <w:tcW w:w="2835" w:type="dxa"/>
            <w:shd w:val="clear" w:color="auto" w:fill="auto"/>
            <w:vAlign w:val="center"/>
          </w:tcPr>
          <w:p w14:paraId="40C5FEE1" w14:textId="35857E43" w:rsidR="00DF1116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Retificadores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6CFD8A1" w14:textId="708660FA" w:rsidR="00DF1116" w:rsidRPr="0067359E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EB658A0" w14:textId="6E433AEC" w:rsidR="00DF1116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6472DE8B" w14:textId="77777777" w:rsidR="00DF1116" w:rsidRPr="0067359E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25D07468" w14:textId="2438635A" w:rsidR="00DF1116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DF1116" w:rsidRPr="00194BF2" w14:paraId="1C915B2A" w14:textId="77777777" w:rsidTr="00C31952">
        <w:tc>
          <w:tcPr>
            <w:tcW w:w="2835" w:type="dxa"/>
            <w:shd w:val="clear" w:color="auto" w:fill="auto"/>
            <w:vAlign w:val="center"/>
          </w:tcPr>
          <w:p w14:paraId="05B508C6" w14:textId="513DBD4B" w:rsidR="00DF1116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Elevadores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D1E5964" w14:textId="038453FF" w:rsidR="00DF1116" w:rsidRPr="0067359E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058136A" w14:textId="7356DFD0" w:rsidR="00DF1116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2DEDAB4A" w14:textId="77777777" w:rsidR="00DF1116" w:rsidRPr="0067359E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11D1114C" w14:textId="66D53043" w:rsidR="00DF1116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C76A57" w:rsidRPr="00194BF2" w14:paraId="1A09516A" w14:textId="77777777" w:rsidTr="00C31952">
        <w:tc>
          <w:tcPr>
            <w:tcW w:w="2835" w:type="dxa"/>
            <w:shd w:val="clear" w:color="auto" w:fill="auto"/>
            <w:vAlign w:val="center"/>
          </w:tcPr>
          <w:p w14:paraId="5F8AD069" w14:textId="52C285D5" w:rsidR="00C76A57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Escadas Rolantes 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B6A3F62" w14:textId="35305CB3" w:rsidR="00C76A57" w:rsidRPr="0067359E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60E7A60" w14:textId="62D6C16A" w:rsidR="00C76A57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5479A4BE" w14:textId="77777777" w:rsidR="00C76A57" w:rsidRPr="0067359E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59B1EE21" w14:textId="63C6DD64" w:rsidR="00C76A57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6F266F" w:rsidRPr="00194BF2" w14:paraId="1328863E" w14:textId="77777777" w:rsidTr="00C31952">
        <w:tc>
          <w:tcPr>
            <w:tcW w:w="2835" w:type="dxa"/>
            <w:shd w:val="clear" w:color="auto" w:fill="auto"/>
            <w:vAlign w:val="center"/>
          </w:tcPr>
          <w:p w14:paraId="7A89B733" w14:textId="1A6E7908" w:rsidR="006F266F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Gerador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461E76" w14:textId="7CFEE837" w:rsidR="006F266F" w:rsidRPr="0067359E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D0B3CF4" w14:textId="5A1F83A2" w:rsidR="006F266F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632E3D4C" w14:textId="77777777" w:rsidR="006F266F" w:rsidRPr="0067359E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7FF272BC" w14:textId="1B25F7C8" w:rsidR="006F266F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8534DC" w:rsidRPr="00194BF2" w14:paraId="31A97548" w14:textId="77777777" w:rsidTr="00C31952">
        <w:tc>
          <w:tcPr>
            <w:tcW w:w="2835" w:type="dxa"/>
            <w:shd w:val="clear" w:color="auto" w:fill="auto"/>
            <w:vAlign w:val="center"/>
          </w:tcPr>
          <w:p w14:paraId="7645F744" w14:textId="05611F9E" w:rsidR="008534DC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QGD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752BDC3E" w14:textId="12F1C5B9" w:rsidR="008534DC" w:rsidRPr="0067359E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2EAD3022" w14:textId="603AFC68" w:rsidR="008534DC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451C5AB3" w14:textId="77777777" w:rsidR="008534DC" w:rsidRPr="0067359E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6BD05067" w14:textId="51F21672" w:rsidR="008534DC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</w:tbl>
    <w:p w14:paraId="3BE0D138" w14:textId="69C351BD" w:rsidR="00902C5E" w:rsidRPr="003A57D6" w:rsidRDefault="00902C5E" w:rsidP="005469BB">
      <w:pPr>
        <w:suppressAutoHyphens w:val="0"/>
        <w:rPr>
          <w:rStyle w:val="normaltextrun"/>
          <w:rFonts w:ascii="Arial" w:hAnsi="Arial" w:cs="Arial"/>
          <w:sz w:val="22"/>
          <w:szCs w:val="22"/>
        </w:rPr>
      </w:pPr>
    </w:p>
    <w:sectPr w:rsidR="00902C5E" w:rsidRPr="003A57D6" w:rsidSect="004A0B97">
      <w:type w:val="continuous"/>
      <w:pgSz w:w="11907" w:h="16840"/>
      <w:pgMar w:top="567" w:right="708" w:bottom="567" w:left="127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7DD4D" w14:textId="77777777" w:rsidR="005A77E3" w:rsidRDefault="005A77E3">
      <w:r>
        <w:separator/>
      </w:r>
    </w:p>
  </w:endnote>
  <w:endnote w:type="continuationSeparator" w:id="0">
    <w:p w14:paraId="06B8806D" w14:textId="77777777" w:rsidR="005A77E3" w:rsidRDefault="005A7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66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6"/>
      <w:gridCol w:w="8930"/>
      <w:gridCol w:w="680"/>
    </w:tblGrid>
    <w:tr w:rsidR="005D105B" w14:paraId="721C08E7" w14:textId="77777777">
      <w:trPr>
        <w:jc w:val="center"/>
      </w:trPr>
      <w:tc>
        <w:tcPr>
          <w:tcW w:w="55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273FFDD7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9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CF9D9E6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t>Esta folha é propriedade da Companhia Paulista de Trens Metropolitanos e seu conteúdo não pode ser copiado ou revelado a terceiros sem autorização expressa. A liberação ou aprovação deste Documento não exime o projetista de sua responsabilidade sobre o mesmo</w:t>
          </w:r>
        </w:p>
      </w:tc>
      <w:tc>
        <w:tcPr>
          <w:tcW w:w="68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7829409E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61A0D519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388E8A8B" w14:textId="77777777" w:rsidR="00F560A7" w:rsidRDefault="00F560A7">
    <w:pPr>
      <w:pStyle w:val="Rodap"/>
      <w:rPr>
        <w:sz w:val="8"/>
        <w:szCs w:val="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55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5"/>
      <w:gridCol w:w="8634"/>
      <w:gridCol w:w="966"/>
    </w:tblGrid>
    <w:tr w:rsidR="005D105B" w14:paraId="446CFFBB" w14:textId="77777777">
      <w:trPr>
        <w:jc w:val="center"/>
      </w:trPr>
      <w:tc>
        <w:tcPr>
          <w:tcW w:w="555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6DB08A2E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63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28B1FDEC" w14:textId="498E485E" w:rsidR="00F560A7" w:rsidRDefault="00F560A7">
          <w:pPr>
            <w:pStyle w:val="Rodap"/>
            <w:spacing w:before="40"/>
          </w:pPr>
        </w:p>
      </w:tc>
      <w:tc>
        <w:tcPr>
          <w:tcW w:w="96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F672046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424DF997" w14:textId="77777777" w:rsidR="00F560A7" w:rsidRDefault="005A25E2">
          <w:pPr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2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249B75AA" w14:textId="77777777" w:rsidR="00F560A7" w:rsidRDefault="00F560A7">
    <w:pPr>
      <w:pStyle w:val="Rodap"/>
      <w:rPr>
        <w:sz w:val="8"/>
        <w:szCs w:val="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66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6"/>
      <w:gridCol w:w="8930"/>
      <w:gridCol w:w="680"/>
    </w:tblGrid>
    <w:tr w:rsidR="005D105B" w14:paraId="2385377C" w14:textId="77777777">
      <w:trPr>
        <w:jc w:val="center"/>
      </w:trPr>
      <w:tc>
        <w:tcPr>
          <w:tcW w:w="55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038C9921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9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3DB2E7A" w14:textId="3943C240" w:rsidR="00F560A7" w:rsidRDefault="00F560A7">
          <w:pPr>
            <w:pStyle w:val="Rodap"/>
            <w:spacing w:before="40"/>
          </w:pPr>
        </w:p>
      </w:tc>
      <w:tc>
        <w:tcPr>
          <w:tcW w:w="68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A92CD98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7CE620CC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48AE4FD0" w14:textId="77777777" w:rsidR="00F560A7" w:rsidRDefault="00F560A7">
    <w:pPr>
      <w:pStyle w:val="Rodap"/>
      <w:rPr>
        <w:sz w:val="8"/>
        <w:szCs w:val="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55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5"/>
      <w:gridCol w:w="8634"/>
      <w:gridCol w:w="966"/>
    </w:tblGrid>
    <w:tr w:rsidR="005D105B" w14:paraId="7F07927B" w14:textId="77777777">
      <w:trPr>
        <w:jc w:val="center"/>
      </w:trPr>
      <w:tc>
        <w:tcPr>
          <w:tcW w:w="555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168E519D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63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6CDDBCCA" w14:textId="6274E360" w:rsidR="00F560A7" w:rsidRDefault="00F560A7">
          <w:pPr>
            <w:pStyle w:val="Rodap"/>
            <w:spacing w:before="40"/>
          </w:pPr>
        </w:p>
      </w:tc>
      <w:tc>
        <w:tcPr>
          <w:tcW w:w="96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11A07989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546342D4" w14:textId="77777777" w:rsidR="00F560A7" w:rsidRDefault="005A25E2">
          <w:pPr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2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608B8639" w14:textId="77777777" w:rsidR="00F560A7" w:rsidRDefault="00F560A7">
    <w:pPr>
      <w:pStyle w:val="Rodap"/>
      <w:rPr>
        <w:sz w:val="8"/>
        <w:szCs w:val="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120E2" w14:textId="77777777" w:rsidR="005A77E3" w:rsidRDefault="005A77E3">
      <w:r>
        <w:rPr>
          <w:color w:val="000000"/>
        </w:rPr>
        <w:separator/>
      </w:r>
    </w:p>
  </w:footnote>
  <w:footnote w:type="continuationSeparator" w:id="0">
    <w:p w14:paraId="6DCFC63A" w14:textId="77777777" w:rsidR="005A77E3" w:rsidRDefault="005A77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83CD34" w14:textId="77777777" w:rsidR="00F560A7" w:rsidRDefault="00F560A7">
    <w:pPr>
      <w:rPr>
        <w:sz w:val="4"/>
      </w:rPr>
    </w:pPr>
  </w:p>
  <w:tbl>
    <w:tblPr>
      <w:tblW w:w="10199" w:type="dxa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952"/>
      <w:gridCol w:w="123"/>
      <w:gridCol w:w="1644"/>
      <w:gridCol w:w="1277"/>
      <w:gridCol w:w="197"/>
      <w:gridCol w:w="1167"/>
      <w:gridCol w:w="1810"/>
      <w:gridCol w:w="2029"/>
    </w:tblGrid>
    <w:tr w:rsidR="005D105B" w14:paraId="3308C272" w14:textId="77777777">
      <w:trPr>
        <w:trHeight w:val="737"/>
      </w:trPr>
      <w:tc>
        <w:tcPr>
          <w:tcW w:w="1609" w:type="dxa"/>
          <w:gridSpan w:val="2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D6419EA" w14:textId="77777777" w:rsidR="00F560A7" w:rsidRDefault="005A25E2">
          <w:pPr>
            <w:pStyle w:val="Cabealho"/>
            <w:jc w:val="center"/>
          </w:pPr>
          <w:r>
            <w:rPr>
              <w:noProof/>
            </w:rPr>
            <w:drawing>
              <wp:inline distT="0" distB="0" distL="0" distR="0" wp14:anchorId="2FC71E05" wp14:editId="04D764E9">
                <wp:extent cx="1160775" cy="341628"/>
                <wp:effectExtent l="0" t="0" r="1275" b="1272"/>
                <wp:docPr id="3" name="Imagem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775" cy="341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97" w:type="dxa"/>
          <w:gridSpan w:val="6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2442D597" w14:textId="0D5ED25A" w:rsidR="00F560A7" w:rsidRDefault="005A25E2">
          <w:pPr>
            <w:pStyle w:val="Cabealho"/>
            <w:jc w:val="center"/>
          </w:pPr>
          <w:r>
            <w:rPr>
              <w:rFonts w:ascii="Arial" w:hAnsi="Arial"/>
              <w:b/>
              <w:sz w:val="24"/>
              <w:szCs w:val="24"/>
            </w:rPr>
            <w:fldChar w:fldCharType="begin"/>
          </w:r>
          <w:r>
            <w:rPr>
              <w:rFonts w:ascii="Arial" w:hAnsi="Arial"/>
              <w:b/>
              <w:sz w:val="24"/>
              <w:szCs w:val="24"/>
            </w:rPr>
            <w:instrText xml:space="preserve"> REF Texto46 </w:instrText>
          </w:r>
          <w:r>
            <w:rPr>
              <w:rFonts w:ascii="Arial" w:hAnsi="Arial"/>
              <w:b/>
              <w:sz w:val="24"/>
              <w:szCs w:val="24"/>
            </w:rPr>
            <w:fldChar w:fldCharType="separate"/>
          </w:r>
          <w:r w:rsidR="004F19D2">
            <w:rPr>
              <w:rFonts w:ascii="Arial" w:hAnsi="Arial"/>
              <w:bCs/>
              <w:sz w:val="24"/>
              <w:szCs w:val="24"/>
            </w:rPr>
            <w:t>Erro! Fonte de referência não encontrada.</w:t>
          </w:r>
          <w:r>
            <w:rPr>
              <w:rFonts w:ascii="Arial" w:hAnsi="Arial"/>
              <w:b/>
              <w:sz w:val="24"/>
              <w:szCs w:val="24"/>
            </w:rP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REF Texto47 </w:instrText>
          </w:r>
          <w:r>
            <w:fldChar w:fldCharType="separate"/>
          </w:r>
          <w:r w:rsidR="004F19D2">
            <w:rPr>
              <w:b/>
              <w:bCs/>
            </w:rPr>
            <w:t>Erro! Fonte de referência não encontrada.</w:t>
          </w:r>
          <w:r>
            <w:fldChar w:fldCharType="end"/>
          </w:r>
        </w:p>
      </w:tc>
    </w:tr>
    <w:tr w:rsidR="005D105B" w14:paraId="2078C5AB" w14:textId="77777777">
      <w:trPr>
        <w:trHeight w:val="907"/>
      </w:trPr>
      <w:tc>
        <w:tcPr>
          <w:tcW w:w="7966" w:type="dxa"/>
          <w:gridSpan w:val="7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21858EA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TÍTULO</w:t>
          </w:r>
        </w:p>
        <w:p w14:paraId="2B18107B" w14:textId="170C7A14" w:rsidR="00F560A7" w:rsidRDefault="005A25E2">
          <w:pPr>
            <w:pStyle w:val="Cabealho"/>
            <w:spacing w:before="40"/>
          </w:pPr>
          <w:r>
            <w:rPr>
              <w:rFonts w:ascii="Arial" w:hAnsi="Arial"/>
              <w:b/>
              <w:sz w:val="18"/>
              <w:szCs w:val="18"/>
            </w:rPr>
            <w:fldChar w:fldCharType="begin"/>
          </w:r>
          <w:r>
            <w:rPr>
              <w:rFonts w:ascii="Arial" w:hAnsi="Arial"/>
              <w:b/>
              <w:sz w:val="18"/>
              <w:szCs w:val="18"/>
            </w:rPr>
            <w:instrText xml:space="preserve"> REF Texto48 </w:instrText>
          </w:r>
          <w:r>
            <w:rPr>
              <w:rFonts w:ascii="Arial" w:hAnsi="Arial"/>
              <w:b/>
              <w:sz w:val="18"/>
              <w:szCs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  <w:szCs w:val="18"/>
            </w:rPr>
            <w:t>Erro! Fonte de referência não encontrada.</w:t>
          </w:r>
          <w:r>
            <w:rPr>
              <w:rFonts w:ascii="Arial" w:hAnsi="Arial"/>
              <w:b/>
              <w:sz w:val="18"/>
              <w:szCs w:val="18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53D01BE" w14:textId="5A5FCE4D" w:rsidR="00F560A7" w:rsidRDefault="005A25E2">
          <w:pPr>
            <w:pStyle w:val="Cabealho"/>
            <w:spacing w:before="40"/>
            <w:jc w:val="center"/>
          </w:pPr>
          <w:r>
            <w:fldChar w:fldCharType="begin"/>
          </w:r>
          <w:r>
            <w:instrText xml:space="preserve"> REF Texto73 </w:instrText>
          </w:r>
          <w:r>
            <w:fldChar w:fldCharType="separate"/>
          </w:r>
          <w:r w:rsidR="004F19D2">
            <w:rPr>
              <w:b/>
              <w:bCs/>
            </w:rPr>
            <w:t>Erro! Fonte de referência não encontrada.</w:t>
          </w:r>
          <w:r>
            <w:fldChar w:fldCharType="end"/>
          </w:r>
        </w:p>
      </w:tc>
    </w:tr>
    <w:tr w:rsidR="005D105B" w14:paraId="16F7FB2A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443FD52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TIPO</w:t>
          </w:r>
        </w:p>
        <w:p w14:paraId="4F5A2893" w14:textId="6D43574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Texto49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0D37DEC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SISTEMA</w:t>
          </w:r>
        </w:p>
        <w:p w14:paraId="5C929D80" w14:textId="4C42E191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Texto50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616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FB11E5F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LINHA</w:t>
          </w:r>
        </w:p>
        <w:p w14:paraId="48E731C6" w14:textId="47B575D5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86D5E2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KM</w:t>
          </w:r>
        </w:p>
        <w:p w14:paraId="46C20D95" w14:textId="6D67675D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Texto52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D8FD9EF" w14:textId="77777777" w:rsidR="00F560A7" w:rsidRDefault="005A25E2">
          <w:pPr>
            <w:pStyle w:val="Cabealho"/>
            <w:spacing w:before="40"/>
            <w:jc w:val="center"/>
          </w:pPr>
          <w:r>
            <w:rPr>
              <w:noProof/>
            </w:rPr>
            <w:drawing>
              <wp:inline distT="0" distB="0" distL="0" distR="0" wp14:anchorId="5646EFDF" wp14:editId="7A6D24CF">
                <wp:extent cx="648401" cy="190835"/>
                <wp:effectExtent l="0" t="0" r="0" b="0"/>
                <wp:docPr id="4" name="Imagem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401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2A8604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PROJETISTA</w:t>
          </w:r>
        </w:p>
        <w:p w14:paraId="0082049F" w14:textId="4891DBE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Texto72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5267F3FD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26B44F6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TRECHO</w:t>
          </w:r>
        </w:p>
        <w:p w14:paraId="28417A62" w14:textId="5F522BE8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Texto53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300B7B2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SUBTRECHO</w:t>
          </w:r>
        </w:p>
        <w:p w14:paraId="7D942D68" w14:textId="3A0E915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Texto54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274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89EF7D3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SUBSISTEMA/CONJUNTO</w:t>
          </w:r>
        </w:p>
        <w:p w14:paraId="45963C08" w14:textId="654DA7A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Texto55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F89EBB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AREA</w:t>
          </w:r>
        </w:p>
        <w:p w14:paraId="59242857" w14:textId="08050F12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Texto56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B2C642D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CONTRATO</w:t>
          </w:r>
        </w:p>
        <w:p w14:paraId="510BF2A1" w14:textId="5642A9A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Texto57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</w:tr>
    <w:tr w:rsidR="005D105B" w14:paraId="54D0BE30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908012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ETAPA</w:t>
          </w:r>
        </w:p>
        <w:p w14:paraId="432149FA" w14:textId="0390DC6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Texto58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F1FCBC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CLASSE/SUBCLASSE</w:t>
          </w:r>
        </w:p>
        <w:p w14:paraId="31D91723" w14:textId="666EDE45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Texto59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3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0597A2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SEQUENCIAL</w:t>
          </w:r>
        </w:p>
        <w:p w14:paraId="33AFD4E1" w14:textId="389C9C94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Texto60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411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B8683E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CONTROLE</w:t>
          </w:r>
        </w:p>
        <w:p w14:paraId="727EBEF5" w14:textId="2E6EFD3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370A409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13519775" w14:textId="3D0F1DC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Texto62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C2C211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03FE7B67" w14:textId="32C0B2A1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Texto63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2B7CB876" w14:textId="77777777">
      <w:trPr>
        <w:trHeight w:val="454"/>
      </w:trPr>
      <w:tc>
        <w:tcPr>
          <w:tcW w:w="4924" w:type="dxa"/>
          <w:gridSpan w:val="5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71D11E0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IDENTIFICAÇÃO</w:t>
          </w:r>
        </w:p>
        <w:p w14:paraId="6143A16E" w14:textId="41ABC563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Texto64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A94D7B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REVISÃO</w:t>
          </w:r>
        </w:p>
        <w:p w14:paraId="3B258B9C" w14:textId="26FF1876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Texto65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A69B59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34692EFD" w14:textId="7A4ADB79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Texto66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23C696A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22A4E89E" w14:textId="5C698384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Texto67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611BA42D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ABD502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CONTRATO</w:t>
          </w:r>
        </w:p>
        <w:p w14:paraId="7BB88E01" w14:textId="51D0A87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Texto68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22CB226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37BB4A53" w14:textId="4F06B84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Texto69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74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71F28FF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7174861E" w14:textId="6014F267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Texto70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4158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E4A11A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SUPERVISORA</w:t>
          </w:r>
        </w:p>
        <w:p w14:paraId="1A94FF87" w14:textId="6D214C98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Texto71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</w:tr>
  </w:tbl>
  <w:p w14:paraId="7C762CC8" w14:textId="77777777" w:rsidR="00F560A7" w:rsidRDefault="00F560A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20577" w14:textId="77777777" w:rsidR="00F560A7" w:rsidRDefault="00F560A7">
    <w:pPr>
      <w:rPr>
        <w:sz w:val="4"/>
      </w:rPr>
    </w:pPr>
  </w:p>
  <w:tbl>
    <w:tblPr>
      <w:tblW w:w="9923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042"/>
      <w:gridCol w:w="7881"/>
    </w:tblGrid>
    <w:tr w:rsidR="005D105B" w14:paraId="7C996555" w14:textId="77777777">
      <w:trPr>
        <w:trHeight w:hRule="exact" w:val="737"/>
        <w:jc w:val="center"/>
      </w:trPr>
      <w:tc>
        <w:tcPr>
          <w:tcW w:w="2042" w:type="dxa"/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B68A622" w14:textId="1D5F536A" w:rsidR="00F560A7" w:rsidRDefault="00150D00">
          <w:pPr>
            <w:pStyle w:val="Cabealho"/>
            <w:spacing w:before="60"/>
            <w:ind w:left="-57"/>
          </w:pPr>
          <w:r>
            <w:object w:dxaOrig="4320" w:dyaOrig="1398" w14:anchorId="058ACF5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94.55pt;height:30.1pt" o:ole="">
                <v:imagedata r:id="rId1" o:title=""/>
              </v:shape>
              <o:OLEObject Type="Embed" ProgID="PBrush" ShapeID="_x0000_i1029" DrawAspect="Content" ObjectID="_1777186819" r:id="rId2"/>
            </w:object>
          </w:r>
        </w:p>
      </w:tc>
      <w:tc>
        <w:tcPr>
          <w:tcW w:w="7881" w:type="dxa"/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8BA4296" w14:textId="23B86D16" w:rsidR="00F560A7" w:rsidRDefault="00F560A7">
          <w:pPr>
            <w:pStyle w:val="Cabealho"/>
            <w:spacing w:before="60"/>
            <w:jc w:val="center"/>
          </w:pPr>
        </w:p>
      </w:tc>
    </w:tr>
  </w:tbl>
  <w:p w14:paraId="23D15CDA" w14:textId="77777777" w:rsidR="00F560A7" w:rsidRDefault="00F560A7">
    <w:pPr>
      <w:rPr>
        <w:sz w:val="4"/>
      </w:rPr>
    </w:pPr>
  </w:p>
  <w:tbl>
    <w:tblPr>
      <w:tblW w:w="9968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217"/>
      <w:gridCol w:w="1096"/>
      <w:gridCol w:w="1843"/>
      <w:gridCol w:w="1074"/>
      <w:gridCol w:w="2448"/>
      <w:gridCol w:w="2290"/>
    </w:tblGrid>
    <w:tr w:rsidR="005D105B" w14:paraId="4BAC648B" w14:textId="77777777">
      <w:trPr>
        <w:cantSplit/>
        <w:trHeight w:hRule="exact" w:val="454"/>
        <w:jc w:val="center"/>
      </w:trPr>
      <w:tc>
        <w:tcPr>
          <w:tcW w:w="1217" w:type="dxa"/>
          <w:tcBorders>
            <w:top w:val="single" w:sz="12" w:space="0" w:color="000000"/>
            <w:left w:val="single" w:sz="12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1E3CB1F" w14:textId="5A40C3A4" w:rsidR="00F560A7" w:rsidRDefault="00150D00">
          <w:pPr>
            <w:spacing w:before="40"/>
          </w:pPr>
          <w:r>
            <w:object w:dxaOrig="4320" w:dyaOrig="1398" w14:anchorId="78176619">
              <v:shape id="_x0000_i1030" type="#_x0000_t75" style="width:56.95pt;height:21.5pt" o:ole="">
                <v:imagedata r:id="rId1" o:title=""/>
              </v:shape>
              <o:OLEObject Type="Embed" ProgID="PBrush" ShapeID="_x0000_i1030" DrawAspect="Content" ObjectID="_1777186820" r:id="rId3"/>
            </w:object>
          </w:r>
        </w:p>
      </w:tc>
      <w:tc>
        <w:tcPr>
          <w:tcW w:w="1096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0AF43962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ÁREA</w:t>
          </w:r>
        </w:p>
        <w:p w14:paraId="564A2543" w14:textId="2931876D" w:rsidR="00F560A7" w:rsidRDefault="00F560A7">
          <w:pPr>
            <w:spacing w:before="40"/>
            <w:jc w:val="center"/>
          </w:pPr>
        </w:p>
      </w:tc>
      <w:tc>
        <w:tcPr>
          <w:tcW w:w="1843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14:paraId="7584722C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Nº CONTROLE</w:t>
          </w:r>
        </w:p>
        <w:p w14:paraId="751D0555" w14:textId="2433336C" w:rsidR="00F560A7" w:rsidRDefault="006D6639">
          <w:pPr>
            <w:spacing w:before="40"/>
            <w:jc w:val="center"/>
          </w:pPr>
          <w:r w:rsidRPr="006D6639">
            <w:rPr>
              <w:rFonts w:ascii="Arial" w:hAnsi="Arial" w:cs="Arial"/>
              <w:b/>
              <w:sz w:val="16"/>
              <w:szCs w:val="16"/>
            </w:rPr>
            <w:t>BI5352-1</w:t>
          </w:r>
        </w:p>
      </w:tc>
      <w:tc>
        <w:tcPr>
          <w:tcW w:w="1074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756277C0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REVISÃO</w:t>
          </w:r>
        </w:p>
        <w:p w14:paraId="5D98F3EA" w14:textId="06C99D3D" w:rsidR="00F560A7" w:rsidRDefault="006D6639">
          <w:pPr>
            <w:spacing w:before="40"/>
            <w:jc w:val="center"/>
          </w:pPr>
          <w:r>
            <w:rPr>
              <w:rFonts w:ascii="Arial" w:hAnsi="Arial"/>
              <w:b/>
              <w:sz w:val="18"/>
            </w:rPr>
            <w:t>0</w:t>
          </w:r>
        </w:p>
      </w:tc>
      <w:tc>
        <w:tcPr>
          <w:tcW w:w="2448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4FD238E4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4EDD5759" w14:textId="08839ACF" w:rsidR="00F560A7" w:rsidRPr="00527248" w:rsidRDefault="006D6639">
          <w:pPr>
            <w:spacing w:before="40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  <w:sz w:val="18"/>
              <w:szCs w:val="18"/>
            </w:rPr>
            <w:t>13/12/2023</w:t>
          </w:r>
        </w:p>
      </w:tc>
      <w:tc>
        <w:tcPr>
          <w:tcW w:w="2290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1C6CC6FA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141A2FE7" w14:textId="0007AE53" w:rsidR="00F560A7" w:rsidRDefault="00F560A7">
          <w:pPr>
            <w:spacing w:before="40"/>
            <w:jc w:val="center"/>
          </w:pPr>
        </w:p>
      </w:tc>
    </w:tr>
    <w:tr w:rsidR="005D105B" w14:paraId="6C3EB98F" w14:textId="77777777">
      <w:trPr>
        <w:cantSplit/>
        <w:trHeight w:hRule="exact" w:val="454"/>
        <w:jc w:val="center"/>
      </w:trPr>
      <w:tc>
        <w:tcPr>
          <w:tcW w:w="5230" w:type="dxa"/>
          <w:gridSpan w:val="4"/>
          <w:tcBorders>
            <w:top w:val="single" w:sz="6" w:space="0" w:color="000000"/>
            <w:left w:val="single" w:sz="12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2F9A081B" w14:textId="77777777" w:rsidR="00F560A7" w:rsidRDefault="005A25E2">
          <w:pPr>
            <w:pStyle w:val="Cabealho"/>
            <w:tabs>
              <w:tab w:val="clear" w:pos="4419"/>
              <w:tab w:val="clear" w:pos="8838"/>
            </w:tabs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PROJETISTA</w:t>
          </w:r>
        </w:p>
        <w:p w14:paraId="4335C4F5" w14:textId="3A4780C9" w:rsidR="00F560A7" w:rsidRDefault="00527248">
          <w:pPr>
            <w:spacing w:before="40"/>
            <w:jc w:val="center"/>
          </w:pPr>
          <w:r>
            <w:rPr>
              <w:rFonts w:ascii="Arial" w:hAnsi="Arial" w:cs="Arial"/>
              <w:b/>
              <w:sz w:val="18"/>
              <w:szCs w:val="18"/>
            </w:rPr>
            <w:t>AUTOMIND: O-BG-526</w:t>
          </w:r>
        </w:p>
      </w:tc>
      <w:tc>
        <w:tcPr>
          <w:tcW w:w="244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00D1B9FC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08D896E6" w14:textId="7A1DA8AD" w:rsidR="00F560A7" w:rsidRDefault="00F560A7">
          <w:pPr>
            <w:spacing w:before="40"/>
            <w:jc w:val="center"/>
          </w:pPr>
        </w:p>
      </w:tc>
      <w:tc>
        <w:tcPr>
          <w:tcW w:w="229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78219852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39682ACC" w14:textId="70E89079" w:rsidR="00F560A7" w:rsidRDefault="00F560A7" w:rsidP="002F36CB">
          <w:pPr>
            <w:spacing w:before="40"/>
            <w:jc w:val="center"/>
            <w:rPr>
              <w:rFonts w:ascii="Arial" w:hAnsi="Arial"/>
              <w:sz w:val="144"/>
              <w:szCs w:val="144"/>
            </w:rPr>
          </w:pPr>
        </w:p>
      </w:tc>
    </w:tr>
    <w:tr w:rsidR="005D105B" w14:paraId="060A1512" w14:textId="77777777">
      <w:trPr>
        <w:cantSplit/>
        <w:trHeight w:hRule="exact" w:val="454"/>
        <w:jc w:val="center"/>
      </w:trPr>
      <w:tc>
        <w:tcPr>
          <w:tcW w:w="5230" w:type="dxa"/>
          <w:gridSpan w:val="4"/>
          <w:tcBorders>
            <w:top w:val="single" w:sz="6" w:space="0" w:color="000000"/>
            <w:left w:val="single" w:sz="12" w:space="0" w:color="000000"/>
            <w:bottom w:val="single" w:sz="12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D61A0E7" w14:textId="77777777" w:rsidR="00F560A7" w:rsidRDefault="005A25E2">
          <w:pPr>
            <w:pStyle w:val="Cabealho"/>
            <w:tabs>
              <w:tab w:val="clear" w:pos="4419"/>
              <w:tab w:val="clear" w:pos="8838"/>
            </w:tabs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SUPERVISORA</w:t>
          </w:r>
        </w:p>
        <w:p w14:paraId="6566A4CB" w14:textId="30FFBC27" w:rsidR="00F560A7" w:rsidRDefault="00F560A7">
          <w:pPr>
            <w:spacing w:before="40"/>
            <w:jc w:val="center"/>
          </w:pPr>
        </w:p>
      </w:tc>
      <w:tc>
        <w:tcPr>
          <w:tcW w:w="2448" w:type="dxa"/>
          <w:tcBorders>
            <w:top w:val="single" w:sz="6" w:space="0" w:color="000000"/>
            <w:left w:val="single" w:sz="6" w:space="0" w:color="000000"/>
            <w:bottom w:val="single" w:sz="12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2DCCE8A6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628245AB" w14:textId="2EAF7AD1" w:rsidR="00F560A7" w:rsidRDefault="00F560A7" w:rsidP="002F36CB">
          <w:pPr>
            <w:spacing w:before="40"/>
            <w:jc w:val="center"/>
            <w:rPr>
              <w:rFonts w:ascii="Arial" w:hAnsi="Arial"/>
              <w:sz w:val="144"/>
              <w:szCs w:val="144"/>
            </w:rPr>
          </w:pPr>
        </w:p>
      </w:tc>
      <w:tc>
        <w:tcPr>
          <w:tcW w:w="2290" w:type="dxa"/>
          <w:tcBorders>
            <w:top w:val="single" w:sz="6" w:space="0" w:color="000000"/>
            <w:left w:val="single" w:sz="6" w:space="0" w:color="000000"/>
            <w:bottom w:val="single" w:sz="12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AB7A449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32266554" w14:textId="7D4FB5C4" w:rsidR="00F560A7" w:rsidRDefault="00F560A7">
          <w:pPr>
            <w:spacing w:before="40"/>
            <w:jc w:val="center"/>
          </w:pPr>
        </w:p>
      </w:tc>
    </w:tr>
  </w:tbl>
  <w:p w14:paraId="4BD706F1" w14:textId="77777777" w:rsidR="00F560A7" w:rsidRDefault="00F560A7">
    <w:pPr>
      <w:pStyle w:val="Cabealho"/>
      <w:rPr>
        <w:rFonts w:ascii="Arial" w:hAnsi="Arial"/>
        <w:sz w:val="4"/>
        <w:szCs w:val="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75528" w14:textId="77777777" w:rsidR="00F560A7" w:rsidRDefault="00F560A7">
    <w:pPr>
      <w:pStyle w:val="Cabealho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56930"/>
    <w:multiLevelType w:val="hybridMultilevel"/>
    <w:tmpl w:val="4F6C38C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924290"/>
    <w:multiLevelType w:val="hybridMultilevel"/>
    <w:tmpl w:val="C442CC58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A27ECF"/>
    <w:multiLevelType w:val="hybridMultilevel"/>
    <w:tmpl w:val="606C902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D93AF3"/>
    <w:multiLevelType w:val="hybridMultilevel"/>
    <w:tmpl w:val="75A2494E"/>
    <w:lvl w:ilvl="0" w:tplc="0416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4" w15:restartNumberingAfterBreak="0">
    <w:nsid w:val="1F164906"/>
    <w:multiLevelType w:val="multilevel"/>
    <w:tmpl w:val="EEAE2936"/>
    <w:styleLink w:val="WWOutlineListStyle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."/>
      <w:lvlJc w:val="left"/>
      <w:pPr>
        <w:ind w:left="907" w:hanging="907"/>
      </w:pPr>
    </w:lvl>
    <w:lvl w:ilvl="2">
      <w:start w:val="1"/>
      <w:numFmt w:val="decimal"/>
      <w:pStyle w:val="Ttulo3"/>
      <w:lvlText w:val="%1.%2.%3."/>
      <w:lvlJc w:val="left"/>
    </w:lvl>
    <w:lvl w:ilvl="3">
      <w:start w:val="1"/>
      <w:numFmt w:val="lowerLetter"/>
      <w:pStyle w:val="Ttulo4"/>
      <w:lvlText w:val="%4.)"/>
      <w:lvlJc w:val="left"/>
    </w:lvl>
    <w:lvl w:ilvl="4">
      <w:start w:val="1"/>
      <w:numFmt w:val="decimal"/>
      <w:pStyle w:val="Ttulo5"/>
      <w:lvlText w:val="%5.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5" w15:restartNumberingAfterBreak="0">
    <w:nsid w:val="32052B2D"/>
    <w:multiLevelType w:val="hybridMultilevel"/>
    <w:tmpl w:val="2DB8544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CED024F"/>
    <w:multiLevelType w:val="hybridMultilevel"/>
    <w:tmpl w:val="815C0C1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0C171FC"/>
    <w:multiLevelType w:val="hybridMultilevel"/>
    <w:tmpl w:val="27787558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43E207D7"/>
    <w:multiLevelType w:val="multilevel"/>
    <w:tmpl w:val="E932C7A6"/>
    <w:styleLink w:val="LFO4"/>
    <w:lvl w:ilvl="0">
      <w:start w:val="1"/>
      <w:numFmt w:val="decimal"/>
      <w:pStyle w:val="Estilo4"/>
      <w:lvlText w:val="%1."/>
      <w:lvlJc w:val="left"/>
      <w:pPr>
        <w:ind w:left="284" w:hanging="284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9" w15:restartNumberingAfterBreak="0">
    <w:nsid w:val="5E0A7935"/>
    <w:multiLevelType w:val="hybridMultilevel"/>
    <w:tmpl w:val="659CA416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C87EBC"/>
    <w:multiLevelType w:val="hybridMultilevel"/>
    <w:tmpl w:val="6AC46F4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4D8438C"/>
    <w:multiLevelType w:val="hybridMultilevel"/>
    <w:tmpl w:val="15B66FC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81613578">
    <w:abstractNumId w:val="4"/>
    <w:lvlOverride w:ilvl="0">
      <w:lvl w:ilvl="0">
        <w:start w:val="1"/>
        <w:numFmt w:val="decimal"/>
        <w:pStyle w:val="Ttulo1"/>
        <w:lvlText w:val="%1."/>
        <w:lvlJc w:val="left"/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</w:lvl>
    </w:lvlOverride>
    <w:lvlOverride w:ilvl="2">
      <w:lvl w:ilvl="2">
        <w:start w:val="1"/>
        <w:numFmt w:val="decimal"/>
        <w:pStyle w:val="Ttulo3"/>
        <w:lvlText w:val="%1.%2.%3."/>
        <w:lvlJc w:val="left"/>
      </w:lvl>
    </w:lvlOverride>
    <w:lvlOverride w:ilvl="3">
      <w:lvl w:ilvl="3">
        <w:start w:val="1"/>
        <w:numFmt w:val="lowerLetter"/>
        <w:pStyle w:val="Ttulo4"/>
        <w:lvlText w:val="%4.)"/>
        <w:lvlJc w:val="left"/>
      </w:lvl>
    </w:lvlOverride>
    <w:lvlOverride w:ilvl="4">
      <w:lvl w:ilvl="4">
        <w:start w:val="1"/>
        <w:numFmt w:val="decimal"/>
        <w:pStyle w:val="Ttulo5"/>
        <w:lvlText w:val="%5.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2" w16cid:durableId="1638952031">
    <w:abstractNumId w:val="8"/>
  </w:num>
  <w:num w:numId="3" w16cid:durableId="1847939315">
    <w:abstractNumId w:val="4"/>
    <w:lvlOverride w:ilvl="0">
      <w:lvl w:ilvl="0">
        <w:start w:val="1"/>
        <w:numFmt w:val="decimal"/>
        <w:pStyle w:val="Ttulo1"/>
        <w:lvlText w:val="%1."/>
        <w:lvlJc w:val="left"/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  <w:rPr>
          <w:b/>
          <w:bCs w:val="0"/>
        </w:rPr>
      </w:lvl>
    </w:lvlOverride>
    <w:lvlOverride w:ilvl="2">
      <w:lvl w:ilvl="2">
        <w:start w:val="1"/>
        <w:numFmt w:val="decimal"/>
        <w:pStyle w:val="Ttulo3"/>
        <w:lvlText w:val="%1.%2.%3."/>
        <w:lvlJc w:val="left"/>
      </w:lvl>
    </w:lvlOverride>
    <w:lvlOverride w:ilvl="3">
      <w:lvl w:ilvl="3">
        <w:start w:val="1"/>
        <w:numFmt w:val="lowerLetter"/>
        <w:pStyle w:val="Ttulo4"/>
        <w:lvlText w:val="%4.)"/>
        <w:lvlJc w:val="left"/>
      </w:lvl>
    </w:lvlOverride>
    <w:lvlOverride w:ilvl="4">
      <w:lvl w:ilvl="4">
        <w:start w:val="1"/>
        <w:numFmt w:val="decimal"/>
        <w:pStyle w:val="Ttulo5"/>
        <w:lvlText w:val="%5.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4" w16cid:durableId="1516190833">
    <w:abstractNumId w:val="4"/>
    <w:lvlOverride w:ilvl="0">
      <w:startOverride w:val="1"/>
      <w:lvl w:ilvl="0">
        <w:start w:val="1"/>
        <w:numFmt w:val="decimal"/>
        <w:pStyle w:val="Ttulo1"/>
        <w:lvlText w:val="%1."/>
        <w:lvlJc w:val="left"/>
      </w:lvl>
    </w:lvlOverride>
    <w:lvlOverride w:ilvl="1">
      <w:startOverride w:val="1"/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</w:lvl>
    </w:lvlOverride>
    <w:lvlOverride w:ilvl="2">
      <w:startOverride w:val="1"/>
      <w:lvl w:ilvl="2">
        <w:start w:val="1"/>
        <w:numFmt w:val="decimal"/>
        <w:pStyle w:val="Ttulo3"/>
        <w:lvlText w:val="%1.%2.%3."/>
        <w:lvlJc w:val="left"/>
      </w:lvl>
    </w:lvlOverride>
    <w:lvlOverride w:ilvl="3">
      <w:startOverride w:val="1"/>
      <w:lvl w:ilvl="3">
        <w:start w:val="1"/>
        <w:numFmt w:val="lowerLetter"/>
        <w:pStyle w:val="Ttulo4"/>
        <w:lvlText w:val="%4.)"/>
        <w:lvlJc w:val="left"/>
      </w:lvl>
    </w:lvlOverride>
    <w:lvlOverride w:ilvl="4">
      <w:startOverride w:val="1"/>
      <w:lvl w:ilvl="4">
        <w:start w:val="1"/>
        <w:numFmt w:val="decimal"/>
        <w:pStyle w:val="Ttulo5"/>
        <w:lvlText w:val="%5."/>
        <w:lvlJc w:val="left"/>
      </w:lvl>
    </w:lvlOverride>
    <w:lvlOverride w:ilvl="5">
      <w:startOverride w:val="1"/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startOverride w:val="1"/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startOverride w:val="1"/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startOverride w:val="1"/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5" w16cid:durableId="161824031">
    <w:abstractNumId w:val="4"/>
  </w:num>
  <w:num w:numId="6" w16cid:durableId="565341981">
    <w:abstractNumId w:val="0"/>
  </w:num>
  <w:num w:numId="7" w16cid:durableId="2042851591">
    <w:abstractNumId w:val="10"/>
  </w:num>
  <w:num w:numId="8" w16cid:durableId="221186074">
    <w:abstractNumId w:val="11"/>
  </w:num>
  <w:num w:numId="9" w16cid:durableId="836501667">
    <w:abstractNumId w:val="1"/>
  </w:num>
  <w:num w:numId="10" w16cid:durableId="188108212">
    <w:abstractNumId w:val="5"/>
  </w:num>
  <w:num w:numId="11" w16cid:durableId="1849099271">
    <w:abstractNumId w:val="6"/>
  </w:num>
  <w:num w:numId="12" w16cid:durableId="479074988">
    <w:abstractNumId w:val="9"/>
  </w:num>
  <w:num w:numId="13" w16cid:durableId="1109203242">
    <w:abstractNumId w:val="2"/>
  </w:num>
  <w:num w:numId="14" w16cid:durableId="1930653066">
    <w:abstractNumId w:val="3"/>
  </w:num>
  <w:num w:numId="15" w16cid:durableId="44180317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attachedTemplate r:id="rId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A4B"/>
    <w:rsid w:val="00002352"/>
    <w:rsid w:val="00002AED"/>
    <w:rsid w:val="00003722"/>
    <w:rsid w:val="00011E58"/>
    <w:rsid w:val="00013AF6"/>
    <w:rsid w:val="000140FD"/>
    <w:rsid w:val="000235ED"/>
    <w:rsid w:val="00025058"/>
    <w:rsid w:val="000254F2"/>
    <w:rsid w:val="00034F3A"/>
    <w:rsid w:val="00036276"/>
    <w:rsid w:val="00036E49"/>
    <w:rsid w:val="00037AE6"/>
    <w:rsid w:val="000417D8"/>
    <w:rsid w:val="000465D9"/>
    <w:rsid w:val="000566DB"/>
    <w:rsid w:val="00057381"/>
    <w:rsid w:val="0007202E"/>
    <w:rsid w:val="000771BD"/>
    <w:rsid w:val="000777EF"/>
    <w:rsid w:val="000923B6"/>
    <w:rsid w:val="000A0520"/>
    <w:rsid w:val="000B152E"/>
    <w:rsid w:val="000B4116"/>
    <w:rsid w:val="000B696A"/>
    <w:rsid w:val="000B6FA7"/>
    <w:rsid w:val="000C43A2"/>
    <w:rsid w:val="000C68FD"/>
    <w:rsid w:val="000D182F"/>
    <w:rsid w:val="000D2153"/>
    <w:rsid w:val="000D2B80"/>
    <w:rsid w:val="000D3CD7"/>
    <w:rsid w:val="000D5CAA"/>
    <w:rsid w:val="000D60DA"/>
    <w:rsid w:val="000E34D5"/>
    <w:rsid w:val="000F52BB"/>
    <w:rsid w:val="000F7CEF"/>
    <w:rsid w:val="00100FDB"/>
    <w:rsid w:val="00104E9D"/>
    <w:rsid w:val="00111364"/>
    <w:rsid w:val="001123CB"/>
    <w:rsid w:val="00114350"/>
    <w:rsid w:val="00116E2B"/>
    <w:rsid w:val="0012065F"/>
    <w:rsid w:val="00121EA9"/>
    <w:rsid w:val="00124999"/>
    <w:rsid w:val="00131FE4"/>
    <w:rsid w:val="00132DED"/>
    <w:rsid w:val="00136047"/>
    <w:rsid w:val="00140A9D"/>
    <w:rsid w:val="00140AB1"/>
    <w:rsid w:val="00146D75"/>
    <w:rsid w:val="00150D00"/>
    <w:rsid w:val="00160EDD"/>
    <w:rsid w:val="00172926"/>
    <w:rsid w:val="00173078"/>
    <w:rsid w:val="00182D05"/>
    <w:rsid w:val="00185423"/>
    <w:rsid w:val="00191AB4"/>
    <w:rsid w:val="00192650"/>
    <w:rsid w:val="001A0852"/>
    <w:rsid w:val="001A46F2"/>
    <w:rsid w:val="001B4532"/>
    <w:rsid w:val="001B7695"/>
    <w:rsid w:val="001C136F"/>
    <w:rsid w:val="001C22F5"/>
    <w:rsid w:val="001C403A"/>
    <w:rsid w:val="001C4B38"/>
    <w:rsid w:val="001C7F1C"/>
    <w:rsid w:val="001D19BA"/>
    <w:rsid w:val="001D4622"/>
    <w:rsid w:val="001E1900"/>
    <w:rsid w:val="001E5903"/>
    <w:rsid w:val="001E7F03"/>
    <w:rsid w:val="001F1B8D"/>
    <w:rsid w:val="001F28D9"/>
    <w:rsid w:val="001F3137"/>
    <w:rsid w:val="001F5F12"/>
    <w:rsid w:val="001F79D7"/>
    <w:rsid w:val="0020076F"/>
    <w:rsid w:val="00200843"/>
    <w:rsid w:val="00200CB6"/>
    <w:rsid w:val="00202212"/>
    <w:rsid w:val="00204D8C"/>
    <w:rsid w:val="00205844"/>
    <w:rsid w:val="00205EE5"/>
    <w:rsid w:val="00207751"/>
    <w:rsid w:val="00214D33"/>
    <w:rsid w:val="00216188"/>
    <w:rsid w:val="00217750"/>
    <w:rsid w:val="00220759"/>
    <w:rsid w:val="00224A2A"/>
    <w:rsid w:val="00233C09"/>
    <w:rsid w:val="00235A86"/>
    <w:rsid w:val="0024115D"/>
    <w:rsid w:val="00241BAE"/>
    <w:rsid w:val="00250EB7"/>
    <w:rsid w:val="00252FC7"/>
    <w:rsid w:val="00253C18"/>
    <w:rsid w:val="002647B6"/>
    <w:rsid w:val="00265C00"/>
    <w:rsid w:val="0027190F"/>
    <w:rsid w:val="002728A2"/>
    <w:rsid w:val="00286074"/>
    <w:rsid w:val="00290F30"/>
    <w:rsid w:val="00295A0D"/>
    <w:rsid w:val="002971B3"/>
    <w:rsid w:val="0029791D"/>
    <w:rsid w:val="002A20A7"/>
    <w:rsid w:val="002A34BF"/>
    <w:rsid w:val="002A3D14"/>
    <w:rsid w:val="002B0195"/>
    <w:rsid w:val="002B063B"/>
    <w:rsid w:val="002B0A33"/>
    <w:rsid w:val="002B240A"/>
    <w:rsid w:val="002B7190"/>
    <w:rsid w:val="002B775E"/>
    <w:rsid w:val="002C4F60"/>
    <w:rsid w:val="002D62D4"/>
    <w:rsid w:val="002D7472"/>
    <w:rsid w:val="002E0CC9"/>
    <w:rsid w:val="002E55AE"/>
    <w:rsid w:val="002E742C"/>
    <w:rsid w:val="002E7F88"/>
    <w:rsid w:val="002F36CB"/>
    <w:rsid w:val="002F57F9"/>
    <w:rsid w:val="002F76A5"/>
    <w:rsid w:val="003023FA"/>
    <w:rsid w:val="00302847"/>
    <w:rsid w:val="003051B4"/>
    <w:rsid w:val="00307C63"/>
    <w:rsid w:val="003149E7"/>
    <w:rsid w:val="0032053F"/>
    <w:rsid w:val="0033035B"/>
    <w:rsid w:val="003315EB"/>
    <w:rsid w:val="00332BA8"/>
    <w:rsid w:val="003455DD"/>
    <w:rsid w:val="003524EC"/>
    <w:rsid w:val="00352D5E"/>
    <w:rsid w:val="00354571"/>
    <w:rsid w:val="00355A54"/>
    <w:rsid w:val="00356101"/>
    <w:rsid w:val="00356F53"/>
    <w:rsid w:val="00361BA1"/>
    <w:rsid w:val="00361DCF"/>
    <w:rsid w:val="0037002D"/>
    <w:rsid w:val="00370B2A"/>
    <w:rsid w:val="00372725"/>
    <w:rsid w:val="00373817"/>
    <w:rsid w:val="00375B59"/>
    <w:rsid w:val="00375C3A"/>
    <w:rsid w:val="00377802"/>
    <w:rsid w:val="00386A7F"/>
    <w:rsid w:val="0039302B"/>
    <w:rsid w:val="00393863"/>
    <w:rsid w:val="00393DA4"/>
    <w:rsid w:val="00397659"/>
    <w:rsid w:val="003A137D"/>
    <w:rsid w:val="003A3433"/>
    <w:rsid w:val="003A566C"/>
    <w:rsid w:val="003A57D6"/>
    <w:rsid w:val="003B05BD"/>
    <w:rsid w:val="003B234D"/>
    <w:rsid w:val="003C1DC8"/>
    <w:rsid w:val="003C4903"/>
    <w:rsid w:val="003C7737"/>
    <w:rsid w:val="003C7BD1"/>
    <w:rsid w:val="003D1768"/>
    <w:rsid w:val="003D1E3C"/>
    <w:rsid w:val="003D7071"/>
    <w:rsid w:val="003F5756"/>
    <w:rsid w:val="003F6534"/>
    <w:rsid w:val="004019C8"/>
    <w:rsid w:val="00402576"/>
    <w:rsid w:val="004059B4"/>
    <w:rsid w:val="004066EF"/>
    <w:rsid w:val="00411BC5"/>
    <w:rsid w:val="00414BFC"/>
    <w:rsid w:val="00426324"/>
    <w:rsid w:val="00431731"/>
    <w:rsid w:val="00433384"/>
    <w:rsid w:val="0043377B"/>
    <w:rsid w:val="00440DEA"/>
    <w:rsid w:val="00441A7A"/>
    <w:rsid w:val="00443189"/>
    <w:rsid w:val="004434FE"/>
    <w:rsid w:val="0044486F"/>
    <w:rsid w:val="004527F9"/>
    <w:rsid w:val="004546D5"/>
    <w:rsid w:val="00454F03"/>
    <w:rsid w:val="00457F5D"/>
    <w:rsid w:val="0046066C"/>
    <w:rsid w:val="00462AAD"/>
    <w:rsid w:val="00465D45"/>
    <w:rsid w:val="00465ED4"/>
    <w:rsid w:val="0046738E"/>
    <w:rsid w:val="00473D33"/>
    <w:rsid w:val="00474E5A"/>
    <w:rsid w:val="004860B9"/>
    <w:rsid w:val="0048688F"/>
    <w:rsid w:val="004901DD"/>
    <w:rsid w:val="00494895"/>
    <w:rsid w:val="004949E0"/>
    <w:rsid w:val="004967DD"/>
    <w:rsid w:val="004A08DA"/>
    <w:rsid w:val="004A0B97"/>
    <w:rsid w:val="004A2E06"/>
    <w:rsid w:val="004B08A0"/>
    <w:rsid w:val="004B2883"/>
    <w:rsid w:val="004B3D15"/>
    <w:rsid w:val="004B3F98"/>
    <w:rsid w:val="004B4D57"/>
    <w:rsid w:val="004B543C"/>
    <w:rsid w:val="004B78EC"/>
    <w:rsid w:val="004C1CE1"/>
    <w:rsid w:val="004C5573"/>
    <w:rsid w:val="004E3557"/>
    <w:rsid w:val="004F14BB"/>
    <w:rsid w:val="004F19D2"/>
    <w:rsid w:val="004F3F4A"/>
    <w:rsid w:val="004F5CDB"/>
    <w:rsid w:val="004F76D0"/>
    <w:rsid w:val="004F7A9A"/>
    <w:rsid w:val="00502575"/>
    <w:rsid w:val="0051207A"/>
    <w:rsid w:val="005130A9"/>
    <w:rsid w:val="005132F8"/>
    <w:rsid w:val="005137E0"/>
    <w:rsid w:val="00515B49"/>
    <w:rsid w:val="00517EBF"/>
    <w:rsid w:val="00527248"/>
    <w:rsid w:val="005313ED"/>
    <w:rsid w:val="005325A2"/>
    <w:rsid w:val="00532C56"/>
    <w:rsid w:val="00533624"/>
    <w:rsid w:val="005378F6"/>
    <w:rsid w:val="005416B7"/>
    <w:rsid w:val="005469BB"/>
    <w:rsid w:val="005619D2"/>
    <w:rsid w:val="0056300E"/>
    <w:rsid w:val="0056431F"/>
    <w:rsid w:val="0056584C"/>
    <w:rsid w:val="0057141E"/>
    <w:rsid w:val="00577467"/>
    <w:rsid w:val="0057798A"/>
    <w:rsid w:val="00591FCB"/>
    <w:rsid w:val="005941FA"/>
    <w:rsid w:val="005A25E2"/>
    <w:rsid w:val="005A73A2"/>
    <w:rsid w:val="005A77E3"/>
    <w:rsid w:val="005B1AA1"/>
    <w:rsid w:val="005B5586"/>
    <w:rsid w:val="005B574E"/>
    <w:rsid w:val="005B7499"/>
    <w:rsid w:val="005C01FE"/>
    <w:rsid w:val="005D240F"/>
    <w:rsid w:val="005D5DAE"/>
    <w:rsid w:val="005D64A9"/>
    <w:rsid w:val="005E2F95"/>
    <w:rsid w:val="005E6B9F"/>
    <w:rsid w:val="005E7DDA"/>
    <w:rsid w:val="0060139B"/>
    <w:rsid w:val="0060396C"/>
    <w:rsid w:val="006042B0"/>
    <w:rsid w:val="00605179"/>
    <w:rsid w:val="00605BDC"/>
    <w:rsid w:val="00610AF4"/>
    <w:rsid w:val="006119B7"/>
    <w:rsid w:val="00611C9C"/>
    <w:rsid w:val="006142B0"/>
    <w:rsid w:val="00614E06"/>
    <w:rsid w:val="0061713D"/>
    <w:rsid w:val="00622D4D"/>
    <w:rsid w:val="00624193"/>
    <w:rsid w:val="00632531"/>
    <w:rsid w:val="00635112"/>
    <w:rsid w:val="006378F0"/>
    <w:rsid w:val="0064698A"/>
    <w:rsid w:val="00652B16"/>
    <w:rsid w:val="006539D1"/>
    <w:rsid w:val="006547DA"/>
    <w:rsid w:val="006570A4"/>
    <w:rsid w:val="0066039E"/>
    <w:rsid w:val="006726EC"/>
    <w:rsid w:val="006764F8"/>
    <w:rsid w:val="00676610"/>
    <w:rsid w:val="006A181C"/>
    <w:rsid w:val="006A18AB"/>
    <w:rsid w:val="006A6F92"/>
    <w:rsid w:val="006B0527"/>
    <w:rsid w:val="006B06E9"/>
    <w:rsid w:val="006B0FAE"/>
    <w:rsid w:val="006B156F"/>
    <w:rsid w:val="006B4510"/>
    <w:rsid w:val="006C5A52"/>
    <w:rsid w:val="006D234A"/>
    <w:rsid w:val="006D6639"/>
    <w:rsid w:val="006D7E21"/>
    <w:rsid w:val="006E074B"/>
    <w:rsid w:val="006E3730"/>
    <w:rsid w:val="006F266F"/>
    <w:rsid w:val="006F605E"/>
    <w:rsid w:val="00702F45"/>
    <w:rsid w:val="0070542F"/>
    <w:rsid w:val="00706B40"/>
    <w:rsid w:val="0071123A"/>
    <w:rsid w:val="00714780"/>
    <w:rsid w:val="007151EC"/>
    <w:rsid w:val="00716D68"/>
    <w:rsid w:val="007237A9"/>
    <w:rsid w:val="007265CE"/>
    <w:rsid w:val="007317FE"/>
    <w:rsid w:val="007329EA"/>
    <w:rsid w:val="007410D4"/>
    <w:rsid w:val="00741882"/>
    <w:rsid w:val="007448CC"/>
    <w:rsid w:val="00746952"/>
    <w:rsid w:val="007558C3"/>
    <w:rsid w:val="00755B05"/>
    <w:rsid w:val="007615F6"/>
    <w:rsid w:val="00764E31"/>
    <w:rsid w:val="00770196"/>
    <w:rsid w:val="00775084"/>
    <w:rsid w:val="00781478"/>
    <w:rsid w:val="00781609"/>
    <w:rsid w:val="00785E83"/>
    <w:rsid w:val="007A477C"/>
    <w:rsid w:val="007B2EB1"/>
    <w:rsid w:val="007B37DC"/>
    <w:rsid w:val="007C2CEE"/>
    <w:rsid w:val="007D5362"/>
    <w:rsid w:val="007D7518"/>
    <w:rsid w:val="007E63FF"/>
    <w:rsid w:val="007F10A6"/>
    <w:rsid w:val="007F7C0A"/>
    <w:rsid w:val="00802A84"/>
    <w:rsid w:val="008132A6"/>
    <w:rsid w:val="00813874"/>
    <w:rsid w:val="008164B3"/>
    <w:rsid w:val="008241B4"/>
    <w:rsid w:val="008252F9"/>
    <w:rsid w:val="00825AE2"/>
    <w:rsid w:val="00825E1C"/>
    <w:rsid w:val="008337B2"/>
    <w:rsid w:val="00833D6C"/>
    <w:rsid w:val="0083760D"/>
    <w:rsid w:val="00840F55"/>
    <w:rsid w:val="008468A7"/>
    <w:rsid w:val="00850B00"/>
    <w:rsid w:val="00851CCC"/>
    <w:rsid w:val="008534DC"/>
    <w:rsid w:val="0085723E"/>
    <w:rsid w:val="008607C8"/>
    <w:rsid w:val="00865E50"/>
    <w:rsid w:val="00867469"/>
    <w:rsid w:val="0087072F"/>
    <w:rsid w:val="00871B95"/>
    <w:rsid w:val="00875A79"/>
    <w:rsid w:val="00883AA3"/>
    <w:rsid w:val="00884674"/>
    <w:rsid w:val="00891B99"/>
    <w:rsid w:val="0089604A"/>
    <w:rsid w:val="008A0014"/>
    <w:rsid w:val="008A1E71"/>
    <w:rsid w:val="008A422D"/>
    <w:rsid w:val="008A47C0"/>
    <w:rsid w:val="008B0511"/>
    <w:rsid w:val="008B3716"/>
    <w:rsid w:val="008C010D"/>
    <w:rsid w:val="008C2396"/>
    <w:rsid w:val="008D57E4"/>
    <w:rsid w:val="008D7195"/>
    <w:rsid w:val="008D7C10"/>
    <w:rsid w:val="008E6FCF"/>
    <w:rsid w:val="008F563A"/>
    <w:rsid w:val="008F6CAC"/>
    <w:rsid w:val="00902C5E"/>
    <w:rsid w:val="0091019A"/>
    <w:rsid w:val="009208B2"/>
    <w:rsid w:val="009317E9"/>
    <w:rsid w:val="0093623A"/>
    <w:rsid w:val="00942F77"/>
    <w:rsid w:val="00951523"/>
    <w:rsid w:val="00954B01"/>
    <w:rsid w:val="00963260"/>
    <w:rsid w:val="0096462D"/>
    <w:rsid w:val="00967BF1"/>
    <w:rsid w:val="00970A1C"/>
    <w:rsid w:val="00971B9E"/>
    <w:rsid w:val="00975B98"/>
    <w:rsid w:val="00981CF2"/>
    <w:rsid w:val="0098434D"/>
    <w:rsid w:val="009874BE"/>
    <w:rsid w:val="00987627"/>
    <w:rsid w:val="00996B7B"/>
    <w:rsid w:val="009A561B"/>
    <w:rsid w:val="009A5A5B"/>
    <w:rsid w:val="009B05B0"/>
    <w:rsid w:val="009B2C82"/>
    <w:rsid w:val="009B6835"/>
    <w:rsid w:val="009B75EA"/>
    <w:rsid w:val="009C5AA7"/>
    <w:rsid w:val="009E2484"/>
    <w:rsid w:val="009E2845"/>
    <w:rsid w:val="009E5B5C"/>
    <w:rsid w:val="00A01A1D"/>
    <w:rsid w:val="00A1232E"/>
    <w:rsid w:val="00A170FB"/>
    <w:rsid w:val="00A30589"/>
    <w:rsid w:val="00A336DF"/>
    <w:rsid w:val="00A337CA"/>
    <w:rsid w:val="00A3612C"/>
    <w:rsid w:val="00A37B1A"/>
    <w:rsid w:val="00A44939"/>
    <w:rsid w:val="00A44BF1"/>
    <w:rsid w:val="00A454EF"/>
    <w:rsid w:val="00A46CB4"/>
    <w:rsid w:val="00A47917"/>
    <w:rsid w:val="00A50549"/>
    <w:rsid w:val="00A56FBD"/>
    <w:rsid w:val="00A60BA1"/>
    <w:rsid w:val="00A67496"/>
    <w:rsid w:val="00A73520"/>
    <w:rsid w:val="00A81DEB"/>
    <w:rsid w:val="00A85F5E"/>
    <w:rsid w:val="00A878BB"/>
    <w:rsid w:val="00A9141E"/>
    <w:rsid w:val="00A91F37"/>
    <w:rsid w:val="00A93460"/>
    <w:rsid w:val="00A950F8"/>
    <w:rsid w:val="00AA3A4B"/>
    <w:rsid w:val="00AA6121"/>
    <w:rsid w:val="00AA6C85"/>
    <w:rsid w:val="00AA7022"/>
    <w:rsid w:val="00AA7CDE"/>
    <w:rsid w:val="00AB7BF5"/>
    <w:rsid w:val="00AC5B12"/>
    <w:rsid w:val="00AC75F4"/>
    <w:rsid w:val="00AD132C"/>
    <w:rsid w:val="00AD1CBC"/>
    <w:rsid w:val="00AD79B3"/>
    <w:rsid w:val="00AE2474"/>
    <w:rsid w:val="00AE2E86"/>
    <w:rsid w:val="00AF05FA"/>
    <w:rsid w:val="00AF1AA0"/>
    <w:rsid w:val="00AF4CAE"/>
    <w:rsid w:val="00B05A6D"/>
    <w:rsid w:val="00B062CC"/>
    <w:rsid w:val="00B11BBC"/>
    <w:rsid w:val="00B11D66"/>
    <w:rsid w:val="00B12AFD"/>
    <w:rsid w:val="00B14D32"/>
    <w:rsid w:val="00B22543"/>
    <w:rsid w:val="00B258B9"/>
    <w:rsid w:val="00B30C44"/>
    <w:rsid w:val="00B33895"/>
    <w:rsid w:val="00B34EDB"/>
    <w:rsid w:val="00B367AE"/>
    <w:rsid w:val="00B462A0"/>
    <w:rsid w:val="00B502A1"/>
    <w:rsid w:val="00B5654C"/>
    <w:rsid w:val="00B61732"/>
    <w:rsid w:val="00B63AE7"/>
    <w:rsid w:val="00B7370F"/>
    <w:rsid w:val="00B74802"/>
    <w:rsid w:val="00B84AB7"/>
    <w:rsid w:val="00B914CA"/>
    <w:rsid w:val="00BA49D9"/>
    <w:rsid w:val="00BA6BFA"/>
    <w:rsid w:val="00BB1CC7"/>
    <w:rsid w:val="00BB4B4A"/>
    <w:rsid w:val="00BC0D02"/>
    <w:rsid w:val="00BC7563"/>
    <w:rsid w:val="00BD0D49"/>
    <w:rsid w:val="00BD428D"/>
    <w:rsid w:val="00BD42FE"/>
    <w:rsid w:val="00BE0F00"/>
    <w:rsid w:val="00BE0FAD"/>
    <w:rsid w:val="00BE13E0"/>
    <w:rsid w:val="00BE1450"/>
    <w:rsid w:val="00BE1ECE"/>
    <w:rsid w:val="00BE1F81"/>
    <w:rsid w:val="00BE6731"/>
    <w:rsid w:val="00BF48E8"/>
    <w:rsid w:val="00BF6C9A"/>
    <w:rsid w:val="00C02052"/>
    <w:rsid w:val="00C10C9E"/>
    <w:rsid w:val="00C20C51"/>
    <w:rsid w:val="00C26480"/>
    <w:rsid w:val="00C31E29"/>
    <w:rsid w:val="00C36ADF"/>
    <w:rsid w:val="00C4287B"/>
    <w:rsid w:val="00C443C9"/>
    <w:rsid w:val="00C47D6C"/>
    <w:rsid w:val="00C50719"/>
    <w:rsid w:val="00C55983"/>
    <w:rsid w:val="00C6174F"/>
    <w:rsid w:val="00C6367A"/>
    <w:rsid w:val="00C653FC"/>
    <w:rsid w:val="00C6672F"/>
    <w:rsid w:val="00C75195"/>
    <w:rsid w:val="00C7526F"/>
    <w:rsid w:val="00C758EC"/>
    <w:rsid w:val="00C76A57"/>
    <w:rsid w:val="00C87643"/>
    <w:rsid w:val="00C91580"/>
    <w:rsid w:val="00C91D2D"/>
    <w:rsid w:val="00C93FA1"/>
    <w:rsid w:val="00C9572C"/>
    <w:rsid w:val="00CA477F"/>
    <w:rsid w:val="00CC20CB"/>
    <w:rsid w:val="00CC2401"/>
    <w:rsid w:val="00CC6146"/>
    <w:rsid w:val="00CC7F9E"/>
    <w:rsid w:val="00CD1B71"/>
    <w:rsid w:val="00CD1DED"/>
    <w:rsid w:val="00CD3A86"/>
    <w:rsid w:val="00CD6C88"/>
    <w:rsid w:val="00CE0D9C"/>
    <w:rsid w:val="00CE58E8"/>
    <w:rsid w:val="00CE639A"/>
    <w:rsid w:val="00CF2A45"/>
    <w:rsid w:val="00CF4F1A"/>
    <w:rsid w:val="00CF6D03"/>
    <w:rsid w:val="00D05CA1"/>
    <w:rsid w:val="00D12292"/>
    <w:rsid w:val="00D14BF6"/>
    <w:rsid w:val="00D20F1F"/>
    <w:rsid w:val="00D23307"/>
    <w:rsid w:val="00D3401A"/>
    <w:rsid w:val="00D34CC7"/>
    <w:rsid w:val="00D360E8"/>
    <w:rsid w:val="00D4004E"/>
    <w:rsid w:val="00D414B7"/>
    <w:rsid w:val="00D53A01"/>
    <w:rsid w:val="00D6485B"/>
    <w:rsid w:val="00D65829"/>
    <w:rsid w:val="00D701A9"/>
    <w:rsid w:val="00D77299"/>
    <w:rsid w:val="00D82B77"/>
    <w:rsid w:val="00D911DD"/>
    <w:rsid w:val="00DA4F3B"/>
    <w:rsid w:val="00DA5C49"/>
    <w:rsid w:val="00DB072B"/>
    <w:rsid w:val="00DB17BB"/>
    <w:rsid w:val="00DB68C3"/>
    <w:rsid w:val="00DB7256"/>
    <w:rsid w:val="00DD57A1"/>
    <w:rsid w:val="00DD7241"/>
    <w:rsid w:val="00DE2686"/>
    <w:rsid w:val="00DE3D82"/>
    <w:rsid w:val="00DE53C0"/>
    <w:rsid w:val="00DE723A"/>
    <w:rsid w:val="00DF1116"/>
    <w:rsid w:val="00DF2B12"/>
    <w:rsid w:val="00DF42B0"/>
    <w:rsid w:val="00E02BEA"/>
    <w:rsid w:val="00E03199"/>
    <w:rsid w:val="00E07ADD"/>
    <w:rsid w:val="00E11DD9"/>
    <w:rsid w:val="00E1575C"/>
    <w:rsid w:val="00E16910"/>
    <w:rsid w:val="00E302EB"/>
    <w:rsid w:val="00E433BE"/>
    <w:rsid w:val="00E46DAB"/>
    <w:rsid w:val="00E511A0"/>
    <w:rsid w:val="00E51875"/>
    <w:rsid w:val="00E623ED"/>
    <w:rsid w:val="00E62D9C"/>
    <w:rsid w:val="00E6355B"/>
    <w:rsid w:val="00E71DDA"/>
    <w:rsid w:val="00E754E5"/>
    <w:rsid w:val="00E778D4"/>
    <w:rsid w:val="00E85315"/>
    <w:rsid w:val="00E93CE0"/>
    <w:rsid w:val="00E9568D"/>
    <w:rsid w:val="00EA0B9B"/>
    <w:rsid w:val="00EB4A15"/>
    <w:rsid w:val="00EC3EA6"/>
    <w:rsid w:val="00ED005E"/>
    <w:rsid w:val="00ED23CC"/>
    <w:rsid w:val="00ED37C3"/>
    <w:rsid w:val="00ED729E"/>
    <w:rsid w:val="00ED798C"/>
    <w:rsid w:val="00EE161D"/>
    <w:rsid w:val="00EF6B8D"/>
    <w:rsid w:val="00F01265"/>
    <w:rsid w:val="00F018E4"/>
    <w:rsid w:val="00F0202B"/>
    <w:rsid w:val="00F02CE4"/>
    <w:rsid w:val="00F0300D"/>
    <w:rsid w:val="00F03DD8"/>
    <w:rsid w:val="00F050DE"/>
    <w:rsid w:val="00F058C0"/>
    <w:rsid w:val="00F06691"/>
    <w:rsid w:val="00F07442"/>
    <w:rsid w:val="00F07B25"/>
    <w:rsid w:val="00F10422"/>
    <w:rsid w:val="00F1555D"/>
    <w:rsid w:val="00F17641"/>
    <w:rsid w:val="00F2009C"/>
    <w:rsid w:val="00F20C4A"/>
    <w:rsid w:val="00F22822"/>
    <w:rsid w:val="00F231AC"/>
    <w:rsid w:val="00F25D81"/>
    <w:rsid w:val="00F3075E"/>
    <w:rsid w:val="00F33098"/>
    <w:rsid w:val="00F3593B"/>
    <w:rsid w:val="00F40F70"/>
    <w:rsid w:val="00F413DA"/>
    <w:rsid w:val="00F431F6"/>
    <w:rsid w:val="00F43A0A"/>
    <w:rsid w:val="00F45AE7"/>
    <w:rsid w:val="00F51E41"/>
    <w:rsid w:val="00F560A7"/>
    <w:rsid w:val="00F561D9"/>
    <w:rsid w:val="00F60955"/>
    <w:rsid w:val="00F618D4"/>
    <w:rsid w:val="00F63677"/>
    <w:rsid w:val="00F66C18"/>
    <w:rsid w:val="00F73743"/>
    <w:rsid w:val="00F763C0"/>
    <w:rsid w:val="00F81A80"/>
    <w:rsid w:val="00F843AE"/>
    <w:rsid w:val="00F864E9"/>
    <w:rsid w:val="00F90087"/>
    <w:rsid w:val="00FB2760"/>
    <w:rsid w:val="00FB294A"/>
    <w:rsid w:val="00FB3011"/>
    <w:rsid w:val="00FB4319"/>
    <w:rsid w:val="00FB4656"/>
    <w:rsid w:val="00FB4D05"/>
    <w:rsid w:val="00FC70CC"/>
    <w:rsid w:val="00FD37EC"/>
    <w:rsid w:val="00FD57E7"/>
    <w:rsid w:val="00FD7325"/>
    <w:rsid w:val="00FE629C"/>
    <w:rsid w:val="00FE7154"/>
    <w:rsid w:val="00FF15AE"/>
    <w:rsid w:val="00FF457F"/>
    <w:rsid w:val="00FF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42EA1"/>
  <w15:docId w15:val="{15FD4256-218B-4470-B1CE-88FC505F0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7DC"/>
    <w:pPr>
      <w:suppressAutoHyphens/>
    </w:pPr>
  </w:style>
  <w:style w:type="paragraph" w:styleId="Ttulo1">
    <w:name w:val="heading 1"/>
    <w:next w:val="texto"/>
    <w:uiPriority w:val="9"/>
    <w:qFormat/>
    <w:rsid w:val="00AD1CBC"/>
    <w:pPr>
      <w:keepNext/>
      <w:numPr>
        <w:numId w:val="3"/>
      </w:numPr>
      <w:suppressAutoHyphens/>
      <w:spacing w:before="240" w:after="240"/>
      <w:ind w:right="283"/>
      <w:outlineLvl w:val="0"/>
    </w:pPr>
    <w:rPr>
      <w:rFonts w:ascii="Arial" w:hAnsi="Arial"/>
      <w:b/>
      <w:kern w:val="3"/>
      <w:sz w:val="24"/>
    </w:rPr>
  </w:style>
  <w:style w:type="paragraph" w:styleId="Ttulo2">
    <w:name w:val="heading 2"/>
    <w:next w:val="texto"/>
    <w:uiPriority w:val="9"/>
    <w:unhideWhenUsed/>
    <w:qFormat/>
    <w:rsid w:val="00AD1CBC"/>
    <w:pPr>
      <w:keepNext/>
      <w:numPr>
        <w:ilvl w:val="1"/>
        <w:numId w:val="1"/>
      </w:numPr>
      <w:suppressAutoHyphens/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next w:val="texto"/>
    <w:uiPriority w:val="9"/>
    <w:unhideWhenUsed/>
    <w:qFormat/>
    <w:pPr>
      <w:keepNext/>
      <w:numPr>
        <w:ilvl w:val="2"/>
        <w:numId w:val="1"/>
      </w:numPr>
      <w:suppressAutoHyphens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next w:val="texto"/>
    <w:uiPriority w:val="9"/>
    <w:unhideWhenUsed/>
    <w:qFormat/>
    <w:pPr>
      <w:keepNext/>
      <w:numPr>
        <w:ilvl w:val="3"/>
        <w:numId w:val="1"/>
      </w:numPr>
      <w:suppressAutoHyphens/>
      <w:spacing w:before="60"/>
      <w:jc w:val="both"/>
      <w:outlineLvl w:val="3"/>
    </w:pPr>
    <w:rPr>
      <w:rFonts w:ascii="Arial" w:hAnsi="Arial"/>
      <w:sz w:val="22"/>
    </w:rPr>
  </w:style>
  <w:style w:type="paragraph" w:styleId="Ttulo5">
    <w:name w:val="heading 5"/>
    <w:basedOn w:val="Normal"/>
    <w:next w:val="Normal"/>
    <w:uiPriority w:val="9"/>
    <w:unhideWhenUsed/>
    <w:qFormat/>
    <w:pPr>
      <w:numPr>
        <w:ilvl w:val="4"/>
        <w:numId w:val="1"/>
      </w:numPr>
      <w:spacing w:before="60" w:after="60"/>
      <w:outlineLvl w:val="4"/>
    </w:pPr>
    <w:rPr>
      <w:rFonts w:ascii="Arial" w:hAnsi="Arial"/>
      <w:sz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5"/>
      </w:numPr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spacing w:after="120"/>
    </w:pPr>
    <w:rPr>
      <w:rFonts w:ascii="Arial" w:hAnsi="Arial"/>
      <w:sz w:val="22"/>
    </w:rPr>
  </w:style>
  <w:style w:type="paragraph" w:customStyle="1" w:styleId="texto">
    <w:name w:val="texto"/>
    <w:pPr>
      <w:keepLines/>
      <w:widowControl w:val="0"/>
      <w:tabs>
        <w:tab w:val="left" w:pos="567"/>
      </w:tabs>
      <w:suppressAutoHyphens/>
      <w:spacing w:before="60"/>
      <w:ind w:left="964"/>
      <w:jc w:val="both"/>
    </w:pPr>
    <w:rPr>
      <w:rFonts w:ascii="Arial" w:hAnsi="Arial"/>
      <w:sz w:val="22"/>
    </w:rPr>
  </w:style>
  <w:style w:type="paragraph" w:customStyle="1" w:styleId="Marcador">
    <w:name w:val="Marcador"/>
    <w:basedOn w:val="Normal"/>
    <w:next w:val="texto"/>
    <w:pPr>
      <w:spacing w:before="60"/>
      <w:ind w:left="1248" w:hanging="284"/>
      <w:jc w:val="both"/>
    </w:pPr>
    <w:rPr>
      <w:rFonts w:ascii="Arial" w:hAnsi="Arial"/>
      <w:sz w:val="22"/>
    </w:rPr>
  </w:style>
  <w:style w:type="paragraph" w:customStyle="1" w:styleId="Estilo4">
    <w:name w:val="Estilo4"/>
    <w:basedOn w:val="Normal"/>
    <w:pPr>
      <w:numPr>
        <w:numId w:val="2"/>
      </w:numPr>
    </w:pPr>
  </w:style>
  <w:style w:type="paragraph" w:customStyle="1" w:styleId="Estilo1">
    <w:name w:val="Estilo1"/>
    <w:basedOn w:val="Normal"/>
    <w:autoRedefine/>
    <w:pPr>
      <w:widowControl w:val="0"/>
      <w:tabs>
        <w:tab w:val="left" w:pos="993"/>
      </w:tabs>
      <w:spacing w:before="120"/>
    </w:pPr>
    <w:rPr>
      <w:rFonts w:ascii="Arial" w:hAnsi="Arial"/>
      <w:b/>
      <w:sz w:val="22"/>
    </w:rPr>
  </w:style>
  <w:style w:type="paragraph" w:customStyle="1" w:styleId="Estilo2">
    <w:name w:val="Estilo2"/>
    <w:basedOn w:val="texto"/>
    <w:pPr>
      <w:keepLines w:val="0"/>
    </w:pPr>
    <w:rPr>
      <w:sz w:val="20"/>
    </w:rPr>
  </w:style>
  <w:style w:type="paragraph" w:styleId="Remissivo1">
    <w:name w:val="index 1"/>
    <w:basedOn w:val="Normal"/>
    <w:next w:val="Normal"/>
    <w:autoRedefine/>
    <w:pPr>
      <w:ind w:left="200" w:hanging="200"/>
    </w:pPr>
  </w:style>
  <w:style w:type="paragraph" w:styleId="Remissivo2">
    <w:name w:val="index 2"/>
    <w:basedOn w:val="Normal"/>
    <w:next w:val="Normal"/>
    <w:autoRedefine/>
    <w:pPr>
      <w:ind w:left="400" w:hanging="200"/>
    </w:pPr>
  </w:style>
  <w:style w:type="paragraph" w:styleId="Remissivo3">
    <w:name w:val="index 3"/>
    <w:basedOn w:val="Normal"/>
    <w:next w:val="Normal"/>
    <w:autoRedefine/>
    <w:pPr>
      <w:ind w:left="600" w:hanging="200"/>
    </w:pPr>
  </w:style>
  <w:style w:type="paragraph" w:styleId="Remissivo4">
    <w:name w:val="index 4"/>
    <w:basedOn w:val="Normal"/>
    <w:next w:val="Normal"/>
    <w:autoRedefine/>
    <w:pPr>
      <w:ind w:left="800" w:hanging="200"/>
    </w:pPr>
  </w:style>
  <w:style w:type="paragraph" w:styleId="Remissivo5">
    <w:name w:val="index 5"/>
    <w:basedOn w:val="Normal"/>
    <w:next w:val="Normal"/>
    <w:autoRedefine/>
    <w:pPr>
      <w:ind w:left="1000" w:hanging="200"/>
    </w:pPr>
  </w:style>
  <w:style w:type="paragraph" w:styleId="Remissivo6">
    <w:name w:val="index 6"/>
    <w:basedOn w:val="Normal"/>
    <w:next w:val="Normal"/>
    <w:autoRedefine/>
    <w:pPr>
      <w:ind w:left="1200" w:hanging="200"/>
    </w:pPr>
  </w:style>
  <w:style w:type="paragraph" w:styleId="Remissivo7">
    <w:name w:val="index 7"/>
    <w:basedOn w:val="Normal"/>
    <w:next w:val="Normal"/>
    <w:autoRedefine/>
    <w:pPr>
      <w:ind w:left="1400" w:hanging="200"/>
    </w:pPr>
  </w:style>
  <w:style w:type="paragraph" w:styleId="Remissivo8">
    <w:name w:val="index 8"/>
    <w:basedOn w:val="Normal"/>
    <w:next w:val="Normal"/>
    <w:autoRedefine/>
    <w:pPr>
      <w:ind w:left="1600" w:hanging="200"/>
    </w:pPr>
  </w:style>
  <w:style w:type="paragraph" w:styleId="Remissivo9">
    <w:name w:val="index 9"/>
    <w:basedOn w:val="Normal"/>
    <w:next w:val="Normal"/>
    <w:autoRedefine/>
    <w:pPr>
      <w:ind w:left="1800" w:hanging="200"/>
    </w:pPr>
  </w:style>
  <w:style w:type="paragraph" w:styleId="Ttulodendiceremissivo">
    <w:name w:val="index heading"/>
    <w:basedOn w:val="Normal"/>
    <w:next w:val="Remissivo1"/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numbering" w:customStyle="1" w:styleId="LFO4">
    <w:name w:val="LFO4"/>
    <w:basedOn w:val="Semlista"/>
    <w:pPr>
      <w:numPr>
        <w:numId w:val="2"/>
      </w:numPr>
    </w:pPr>
  </w:style>
  <w:style w:type="character" w:customStyle="1" w:styleId="fontstyle01">
    <w:name w:val="fontstyle01"/>
    <w:basedOn w:val="Fontepargpadro"/>
    <w:rsid w:val="00457F5D"/>
    <w:rPr>
      <w:rFonts w:ascii="Arial-BoldMT" w:hAnsi="Arial-BoldMT" w:hint="default"/>
      <w:b/>
      <w:bCs/>
      <w:i w:val="0"/>
      <w:iCs w:val="0"/>
      <w:color w:val="000000"/>
      <w:sz w:val="16"/>
      <w:szCs w:val="16"/>
    </w:rPr>
  </w:style>
  <w:style w:type="table" w:styleId="Tabelacomgrade">
    <w:name w:val="Table Grid"/>
    <w:basedOn w:val="Tabelanormal"/>
    <w:uiPriority w:val="39"/>
    <w:rsid w:val="007B37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CE58E8"/>
    <w:pPr>
      <w:keepLines/>
      <w:numPr>
        <w:numId w:val="0"/>
      </w:numPr>
      <w:suppressAutoHyphens w:val="0"/>
      <w:autoSpaceDN/>
      <w:spacing w:after="0" w:line="259" w:lineRule="auto"/>
      <w:ind w:right="0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02352"/>
    <w:pPr>
      <w:tabs>
        <w:tab w:val="left" w:pos="400"/>
        <w:tab w:val="right" w:leader="dot" w:pos="10196"/>
      </w:tabs>
      <w:spacing w:after="100"/>
    </w:pPr>
    <w:rPr>
      <w:rFonts w:ascii="Arial" w:hAnsi="Arial"/>
    </w:rPr>
  </w:style>
  <w:style w:type="paragraph" w:styleId="Sumrio2">
    <w:name w:val="toc 2"/>
    <w:basedOn w:val="Normal"/>
    <w:next w:val="Normal"/>
    <w:autoRedefine/>
    <w:uiPriority w:val="39"/>
    <w:unhideWhenUsed/>
    <w:rsid w:val="00002352"/>
    <w:pPr>
      <w:spacing w:after="100"/>
      <w:ind w:left="200"/>
    </w:pPr>
    <w:rPr>
      <w:rFonts w:ascii="Arial" w:hAnsi="Arial"/>
    </w:rPr>
  </w:style>
  <w:style w:type="character" w:styleId="Hyperlink">
    <w:name w:val="Hyperlink"/>
    <w:basedOn w:val="Fontepargpadro"/>
    <w:uiPriority w:val="99"/>
    <w:unhideWhenUsed/>
    <w:rsid w:val="00CE58E8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02352"/>
    <w:pPr>
      <w:spacing w:after="100"/>
      <w:ind w:left="400"/>
    </w:pPr>
    <w:rPr>
      <w:rFonts w:ascii="Arial" w:hAnsi="Arial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02352"/>
    <w:pPr>
      <w:spacing w:after="100"/>
      <w:ind w:left="600"/>
    </w:pPr>
    <w:rPr>
      <w:rFonts w:ascii="Arial" w:hAnsi="Arial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02352"/>
    <w:pPr>
      <w:spacing w:after="100"/>
      <w:ind w:left="800"/>
    </w:pPr>
    <w:rPr>
      <w:rFonts w:ascii="Arial" w:hAnsi="Arial"/>
    </w:rPr>
  </w:style>
  <w:style w:type="character" w:customStyle="1" w:styleId="normaltextrun">
    <w:name w:val="normaltextrun"/>
    <w:basedOn w:val="Fontepargpadro"/>
    <w:rsid w:val="00332BA8"/>
  </w:style>
  <w:style w:type="character" w:customStyle="1" w:styleId="eop">
    <w:name w:val="eop"/>
    <w:basedOn w:val="Fontepargpadro"/>
    <w:rsid w:val="003D1E3C"/>
  </w:style>
  <w:style w:type="paragraph" w:customStyle="1" w:styleId="paragraph">
    <w:name w:val="paragraph"/>
    <w:basedOn w:val="Normal"/>
    <w:rsid w:val="003D1E3C"/>
    <w:pPr>
      <w:suppressAutoHyphens w:val="0"/>
      <w:autoSpaceDN/>
      <w:spacing w:before="100" w:beforeAutospacing="1" w:after="100" w:afterAutospacing="1"/>
      <w:textAlignment w:val="auto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CA477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B4116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85E83"/>
    <w:pPr>
      <w:ind w:left="400" w:hanging="400"/>
    </w:pPr>
    <w:rPr>
      <w:rFonts w:asciiTheme="minorHAnsi" w:hAnsiTheme="minorHAnsi" w:cstheme="minorHAnsi"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4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394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5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9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2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04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0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1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4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9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4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2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image" Target="media/image5.png"/><Relationship Id="rId39" Type="http://schemas.openxmlformats.org/officeDocument/2006/relationships/oleObject" Target="embeddings/oleObject14.bin"/><Relationship Id="rId21" Type="http://schemas.openxmlformats.org/officeDocument/2006/relationships/footer" Target="footer3.xm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2.bin"/><Relationship Id="rId55" Type="http://schemas.openxmlformats.org/officeDocument/2006/relationships/image" Target="media/image1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7.png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53" Type="http://schemas.openxmlformats.org/officeDocument/2006/relationships/image" Target="media/image16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header" Target="header3.xml"/><Relationship Id="rId27" Type="http://schemas.openxmlformats.org/officeDocument/2006/relationships/image" Target="media/image6.png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20.bin"/><Relationship Id="rId56" Type="http://schemas.openxmlformats.org/officeDocument/2006/relationships/image" Target="media/image19.png"/><Relationship Id="rId8" Type="http://schemas.openxmlformats.org/officeDocument/2006/relationships/webSettings" Target="webSettings.xml"/><Relationship Id="rId51" Type="http://schemas.openxmlformats.org/officeDocument/2006/relationships/image" Target="media/image15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footer" Target="footer2.xml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1.png"/><Relationship Id="rId46" Type="http://schemas.openxmlformats.org/officeDocument/2006/relationships/image" Target="media/image14.png"/><Relationship Id="rId20" Type="http://schemas.openxmlformats.org/officeDocument/2006/relationships/header" Target="header2.xml"/><Relationship Id="rId41" Type="http://schemas.openxmlformats.org/officeDocument/2006/relationships/image" Target="media/image12.png"/><Relationship Id="rId54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oleObject" Target="embeddings/oleObject8.bin"/><Relationship Id="rId36" Type="http://schemas.openxmlformats.org/officeDocument/2006/relationships/image" Target="media/image10.png"/><Relationship Id="rId49" Type="http://schemas.openxmlformats.org/officeDocument/2006/relationships/oleObject" Target="embeddings/oleObject21.bin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6.bin"/><Relationship Id="rId2" Type="http://schemas.openxmlformats.org/officeDocument/2006/relationships/oleObject" Target="embeddings/oleObject5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-01655\Documents\Grupo%20CCR\02_Projetos\01_Linhas%208%20e%209\Diversos\2021.08%20-%20Template%20Documentos\DOCTEC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E3EFAED81AB04AAE9658E280BC3C4E" ma:contentTypeVersion="17" ma:contentTypeDescription="Crie um novo documento." ma:contentTypeScope="" ma:versionID="5a1e4b90f24b8f9f37684d35eab65c36">
  <xsd:schema xmlns:xsd="http://www.w3.org/2001/XMLSchema" xmlns:xs="http://www.w3.org/2001/XMLSchema" xmlns:p="http://schemas.microsoft.com/office/2006/metadata/properties" xmlns:ns2="b92f478d-9556-4ecb-a62e-8c9ab62d4339" xmlns:ns3="ee817dd8-ec6c-4e4f-ae5e-d906e038923c" targetNamespace="http://schemas.microsoft.com/office/2006/metadata/properties" ma:root="true" ma:fieldsID="0d39c355afd60762aef98bebd6594335" ns2:_="" ns3:_="">
    <xsd:import namespace="b92f478d-9556-4ecb-a62e-8c9ab62d4339"/>
    <xsd:import namespace="ee817dd8-ec6c-4e4f-ae5e-d906e03892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2f478d-9556-4ecb-a62e-8c9ab62d4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1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ed15e6d-dc85-4b59-a090-70919157f7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17dd8-ec6c-4e4f-ae5e-d906e038923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ebaa3ffc-29d6-4eec-aab6-25977fe85dcc}" ma:internalName="TaxCatchAll" ma:showField="CatchAllData" ma:web="ee817dd8-ec6c-4e4f-ae5e-d906e03892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817dd8-ec6c-4e4f-ae5e-d906e038923c" xsi:nil="true"/>
    <lcf76f155ced4ddcb4097134ff3c332f xmlns="b92f478d-9556-4ecb-a62e-8c9ab62d4339">
      <Terms xmlns="http://schemas.microsoft.com/office/infopath/2007/PartnerControls"/>
    </lcf76f155ced4ddcb4097134ff3c332f>
    <_Flow_SignoffStatus xmlns="b92f478d-9556-4ecb-a62e-8c9ab62d4339" xsi:nil="true"/>
  </documentManagement>
</p:properties>
</file>

<file path=customXml/itemProps1.xml><?xml version="1.0" encoding="utf-8"?>
<ds:datastoreItem xmlns:ds="http://schemas.openxmlformats.org/officeDocument/2006/customXml" ds:itemID="{62844B99-C10C-4A76-8CC8-3DAC53AB44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818B47-7EDD-4497-B9B7-43F4AD1BCB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A098A6-1DC7-4133-866E-A8F57AE51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2f478d-9556-4ecb-a62e-8c9ab62d4339"/>
    <ds:schemaRef ds:uri="ee817dd8-ec6c-4e4f-ae5e-d906e0389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B83DD1-2738-4E36-B152-304D9E21E77D}">
  <ds:schemaRefs>
    <ds:schemaRef ds:uri="http://schemas.microsoft.com/office/2006/metadata/properties"/>
    <ds:schemaRef ds:uri="http://schemas.microsoft.com/office/infopath/2007/PartnerControls"/>
    <ds:schemaRef ds:uri="ee817dd8-ec6c-4e4f-ae5e-d906e038923c"/>
    <ds:schemaRef ds:uri="b92f478d-9556-4ecb-a62e-8c9ab62d433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DOCTEC</Template>
  <TotalTime>485</TotalTime>
  <Pages>15</Pages>
  <Words>3983</Words>
  <Characters>21509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Integração</vt:lpstr>
    </vt:vector>
  </TitlesOfParts>
  <Company/>
  <LinksUpToDate>false</LinksUpToDate>
  <CharactersWithSpaces>25442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Integração</dc:title>
  <dc:creator>Filipe Olival Gomes</dc:creator>
  <cp:lastModifiedBy>Artur Ribeiro Da Rocha</cp:lastModifiedBy>
  <cp:revision>18</cp:revision>
  <cp:lastPrinted>2023-12-15T16:46:00Z</cp:lastPrinted>
  <dcterms:created xsi:type="dcterms:W3CDTF">2023-12-14T16:22:00Z</dcterms:created>
  <dcterms:modified xsi:type="dcterms:W3CDTF">2024-05-14T13:11:00Z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0x01010011DA285A28C8B24AA38F5E3B59068D1E</vt:lpwstr>
  </property>
  <property fmtid="{D5CDD505-2E9C-101B-9397-08002B2CF9AE}" pid="3" name="MSIP_Label_da6992c7-41ed-41d3-aed6-d8caf03a2570_Enabled">
    <vt:lpwstr>True</vt:lpwstr>
  </property>
  <property fmtid="{D5CDD505-2E9C-101B-9397-08002B2CF9AE}" pid="4" name="MSIP_Label_da6992c7-41ed-41d3-aed6-d8caf03a2570_SiteId">
    <vt:lpwstr>d233d58a-9973-43a7-af69-6763630548a0</vt:lpwstr>
  </property>
  <property fmtid="{D5CDD505-2E9C-101B-9397-08002B2CF9AE}" pid="5" name="MSIP_Label_da6992c7-41ed-41d3-aed6-d8caf03a2570_Owner">
    <vt:lpwstr>mauricio.toda@grupoccr.com.br</vt:lpwstr>
  </property>
  <property fmtid="{D5CDD505-2E9C-101B-9397-08002B2CF9AE}" pid="6" name="MSIP_Label_da6992c7-41ed-41d3-aed6-d8caf03a2570_SetDate">
    <vt:lpwstr>2021-11-29T12:23:37.5567394Z</vt:lpwstr>
  </property>
  <property fmtid="{D5CDD505-2E9C-101B-9397-08002B2CF9AE}" pid="7" name="MSIP_Label_da6992c7-41ed-41d3-aed6-d8caf03a2570_Name">
    <vt:lpwstr>PUBLICA</vt:lpwstr>
  </property>
  <property fmtid="{D5CDD505-2E9C-101B-9397-08002B2CF9AE}" pid="8" name="MSIP_Label_da6992c7-41ed-41d3-aed6-d8caf03a2570_Application">
    <vt:lpwstr>Microsoft Azure Information Protection</vt:lpwstr>
  </property>
  <property fmtid="{D5CDD505-2E9C-101B-9397-08002B2CF9AE}" pid="9" name="MSIP_Label_da6992c7-41ed-41d3-aed6-d8caf03a2570_ActionId">
    <vt:lpwstr>d14ab953-28a2-4880-9fff-338825bd6464</vt:lpwstr>
  </property>
  <property fmtid="{D5CDD505-2E9C-101B-9397-08002B2CF9AE}" pid="10" name="MSIP_Label_da6992c7-41ed-41d3-aed6-d8caf03a2570_Extended_MSFT_Method">
    <vt:lpwstr>Manual</vt:lpwstr>
  </property>
  <property fmtid="{D5CDD505-2E9C-101B-9397-08002B2CF9AE}" pid="11" name="Sensitivity">
    <vt:lpwstr>PUBLICA</vt:lpwstr>
  </property>
  <property fmtid="{D5CDD505-2E9C-101B-9397-08002B2CF9AE}" pid="12" name="Cb1_Tipo">
    <vt:lpwstr>MD</vt:lpwstr>
  </property>
  <property fmtid="{D5CDD505-2E9C-101B-9397-08002B2CF9AE}" pid="13" name="Cb1_Linha">
    <vt:lpwstr>08</vt:lpwstr>
  </property>
  <property fmtid="{D5CDD505-2E9C-101B-9397-08002B2CF9AE}" pid="14" name="Cb1_Trecho">
    <vt:lpwstr>10</vt:lpwstr>
  </property>
  <property fmtid="{D5CDD505-2E9C-101B-9397-08002B2CF9AE}" pid="15" name="Cb1_Subtrecho">
    <vt:lpwstr>02</vt:lpwstr>
  </property>
  <property fmtid="{D5CDD505-2E9C-101B-9397-08002B2CF9AE}" pid="16" name="Cb1_Conjunto">
    <vt:lpwstr>1199</vt:lpwstr>
  </property>
  <property fmtid="{D5CDD505-2E9C-101B-9397-08002B2CF9AE}" pid="17" name="Cb1_Etapa">
    <vt:lpwstr>6</vt:lpwstr>
  </property>
  <property fmtid="{D5CDD505-2E9C-101B-9397-08002B2CF9AE}" pid="18" name="Cb1_Classe">
    <vt:lpwstr>R11</vt:lpwstr>
  </property>
  <property fmtid="{D5CDD505-2E9C-101B-9397-08002B2CF9AE}" pid="19" name="Cb1_Sequencia">
    <vt:lpwstr>003</vt:lpwstr>
  </property>
  <property fmtid="{D5CDD505-2E9C-101B-9397-08002B2CF9AE}" pid="20" name="Cb1_KM">
    <vt:lpwstr>10+993  </vt:lpwstr>
  </property>
  <property fmtid="{D5CDD505-2E9C-101B-9397-08002B2CF9AE}" pid="21" name="Cb1_Sistema">
    <vt:lpwstr>T</vt:lpwstr>
  </property>
  <property fmtid="{D5CDD505-2E9C-101B-9397-08002B2CF9AE}" pid="22" name="Cb1_Estação">
    <vt:lpwstr>IMPERATRIZ LEOPOLDINA</vt:lpwstr>
  </property>
  <property fmtid="{D5CDD505-2E9C-101B-9397-08002B2CF9AE}" pid="23" name="Cb1_Controle">
    <vt:lpwstr>-</vt:lpwstr>
  </property>
</Properties>
</file>